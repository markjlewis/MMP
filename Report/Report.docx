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w:t>
      </w:r>
      <w:r w:rsidR="00723285">
        <w:rPr>
          <w:b/>
          <w:sz w:val="36"/>
          <w:lang w:val="en-US"/>
        </w:rPr>
        <w:t>lication</w:t>
      </w:r>
      <w:r>
        <w:rPr>
          <w:b/>
          <w:sz w:val="36"/>
          <w:lang w:val="en-US"/>
        </w:rPr>
        <w:t xml:space="preserve"> for the University</w:t>
      </w:r>
      <w:r w:rsidR="00723285">
        <w:rPr>
          <w:b/>
          <w:sz w:val="36"/>
          <w:lang w:val="en-US"/>
        </w:rPr>
        <w:t>’s Marketing Department</w:t>
      </w:r>
      <w:bookmarkStart w:id="0" w:name="_GoBack"/>
      <w:bookmarkEnd w:id="0"/>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Dr.</w:t>
      </w:r>
      <w:r>
        <w:t xml:space="preserve"> </w:t>
      </w:r>
      <w:r w:rsidR="008D31A5">
        <w:t>Bernie Tiddeman</w:t>
      </w:r>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2B5149" w:rsidP="008A08A1">
      <w:pPr>
        <w:jc w:val="center"/>
      </w:pPr>
      <w:r>
        <w:t>Version 1.</w:t>
      </w:r>
      <w:r w:rsidR="00EF45DC">
        <w:t>5</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lastRenderedPageBreak/>
        <w:t>SY23 3DB</w:t>
      </w:r>
    </w:p>
    <w:p w:rsidR="004E63C0" w:rsidRPr="003268BD" w:rsidRDefault="004E63C0" w:rsidP="004C12FA">
      <w:r>
        <w:t>Wales, UK</w:t>
      </w:r>
    </w:p>
    <w:p w:rsidR="00BE51BE" w:rsidRPr="008E4179" w:rsidRDefault="00BE51BE" w:rsidP="004C12FA">
      <w:pPr>
        <w:rPr>
          <w:b/>
        </w:rPr>
      </w:pPr>
      <w:r w:rsidRPr="008E4179">
        <w:rPr>
          <w:b/>
        </w:rPr>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The application needs to be able to work on devices when offline and should be finished to a professional standard in order to be used by the Marketing Department.</w:t>
      </w:r>
    </w:p>
    <w:p w:rsidR="006F5518" w:rsidRDefault="006F5518" w:rsidP="00D61D84">
      <w:pPr>
        <w:jc w:val="both"/>
        <w:rPr>
          <w:lang w:val="en-US"/>
        </w:rPr>
      </w:pPr>
    </w:p>
    <w:p w:rsidR="00E61859" w:rsidRPr="001B2546" w:rsidRDefault="006F5518" w:rsidP="00D61D84">
      <w:pPr>
        <w:jc w:val="both"/>
      </w:pPr>
      <w:r>
        <w:rPr>
          <w:lang w:val="en-US"/>
        </w:rPr>
        <w:t xml:space="preserve">The app is developed for Android Devices, written in Java using the Android Studio SDK. </w:t>
      </w:r>
      <w:r w:rsidR="00E61859"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2B5149"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581048" w:history="1">
            <w:r w:rsidR="002B5149" w:rsidRPr="00BE4877">
              <w:rPr>
                <w:rStyle w:val="Hyperlink"/>
                <w:noProof/>
              </w:rPr>
              <w:t>1.</w:t>
            </w:r>
            <w:r w:rsidR="002B5149">
              <w:rPr>
                <w:rFonts w:asciiTheme="minorHAnsi" w:hAnsiTheme="minorHAnsi" w:cstheme="minorBidi"/>
                <w:b w:val="0"/>
                <w:caps w:val="0"/>
                <w:noProof/>
                <w:lang w:eastAsia="en-GB"/>
              </w:rPr>
              <w:tab/>
            </w:r>
            <w:r w:rsidR="002B5149" w:rsidRPr="00BE4877">
              <w:rPr>
                <w:rStyle w:val="Hyperlink"/>
                <w:noProof/>
              </w:rPr>
              <w:t>Background, Analysis &amp; Process</w:t>
            </w:r>
            <w:r w:rsidR="002B5149">
              <w:rPr>
                <w:noProof/>
                <w:webHidden/>
              </w:rPr>
              <w:tab/>
            </w:r>
            <w:r w:rsidR="002B5149">
              <w:rPr>
                <w:noProof/>
                <w:webHidden/>
              </w:rPr>
              <w:fldChar w:fldCharType="begin"/>
            </w:r>
            <w:r w:rsidR="002B5149">
              <w:rPr>
                <w:noProof/>
                <w:webHidden/>
              </w:rPr>
              <w:instrText xml:space="preserve"> PAGEREF _Toc448581048 \h </w:instrText>
            </w:r>
            <w:r w:rsidR="002B5149">
              <w:rPr>
                <w:noProof/>
                <w:webHidden/>
              </w:rPr>
            </w:r>
            <w:r w:rsidR="002B5149">
              <w:rPr>
                <w:noProof/>
                <w:webHidden/>
              </w:rPr>
              <w:fldChar w:fldCharType="separate"/>
            </w:r>
            <w:r w:rsidR="002B5149">
              <w:rPr>
                <w:noProof/>
                <w:webHidden/>
              </w:rPr>
              <w:t>7</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49" w:history="1">
            <w:r w:rsidR="002B5149" w:rsidRPr="00BE4877">
              <w:rPr>
                <w:rStyle w:val="Hyperlink"/>
                <w:noProof/>
              </w:rPr>
              <w:t>1.1.</w:t>
            </w:r>
            <w:r w:rsidR="002B5149">
              <w:rPr>
                <w:rFonts w:asciiTheme="minorHAnsi" w:hAnsiTheme="minorHAnsi" w:cstheme="minorBidi"/>
                <w:smallCaps w:val="0"/>
                <w:noProof/>
                <w:lang w:eastAsia="en-GB"/>
              </w:rPr>
              <w:tab/>
            </w:r>
            <w:r w:rsidR="002B5149" w:rsidRPr="00BE4877">
              <w:rPr>
                <w:rStyle w:val="Hyperlink"/>
                <w:noProof/>
              </w:rPr>
              <w:t>Background</w:t>
            </w:r>
            <w:r w:rsidR="002B5149">
              <w:rPr>
                <w:noProof/>
                <w:webHidden/>
              </w:rPr>
              <w:tab/>
            </w:r>
            <w:r w:rsidR="002B5149">
              <w:rPr>
                <w:noProof/>
                <w:webHidden/>
              </w:rPr>
              <w:fldChar w:fldCharType="begin"/>
            </w:r>
            <w:r w:rsidR="002B5149">
              <w:rPr>
                <w:noProof/>
                <w:webHidden/>
              </w:rPr>
              <w:instrText xml:space="preserve"> PAGEREF _Toc448581049 \h </w:instrText>
            </w:r>
            <w:r w:rsidR="002B5149">
              <w:rPr>
                <w:noProof/>
                <w:webHidden/>
              </w:rPr>
            </w:r>
            <w:r w:rsidR="002B5149">
              <w:rPr>
                <w:noProof/>
                <w:webHidden/>
              </w:rPr>
              <w:fldChar w:fldCharType="separate"/>
            </w:r>
            <w:r w:rsidR="002B5149">
              <w:rPr>
                <w:noProof/>
                <w:webHidden/>
              </w:rPr>
              <w:t>7</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50" w:history="1">
            <w:r w:rsidR="002B5149" w:rsidRPr="00BE4877">
              <w:rPr>
                <w:rStyle w:val="Hyperlink"/>
                <w:noProof/>
              </w:rPr>
              <w:t>1.2.</w:t>
            </w:r>
            <w:r w:rsidR="002B5149">
              <w:rPr>
                <w:rFonts w:asciiTheme="minorHAnsi" w:hAnsiTheme="minorHAnsi" w:cstheme="minorBidi"/>
                <w:smallCaps w:val="0"/>
                <w:noProof/>
                <w:lang w:eastAsia="en-GB"/>
              </w:rPr>
              <w:tab/>
            </w:r>
            <w:r w:rsidR="002B5149" w:rsidRPr="00BE4877">
              <w:rPr>
                <w:rStyle w:val="Hyperlink"/>
                <w:noProof/>
              </w:rPr>
              <w:t>Analysis</w:t>
            </w:r>
            <w:r w:rsidR="002B5149">
              <w:rPr>
                <w:noProof/>
                <w:webHidden/>
              </w:rPr>
              <w:tab/>
            </w:r>
            <w:r w:rsidR="002B5149">
              <w:rPr>
                <w:noProof/>
                <w:webHidden/>
              </w:rPr>
              <w:fldChar w:fldCharType="begin"/>
            </w:r>
            <w:r w:rsidR="002B5149">
              <w:rPr>
                <w:noProof/>
                <w:webHidden/>
              </w:rPr>
              <w:instrText xml:space="preserve"> PAGEREF _Toc448581050 \h </w:instrText>
            </w:r>
            <w:r w:rsidR="002B5149">
              <w:rPr>
                <w:noProof/>
                <w:webHidden/>
              </w:rPr>
            </w:r>
            <w:r w:rsidR="002B5149">
              <w:rPr>
                <w:noProof/>
                <w:webHidden/>
              </w:rPr>
              <w:fldChar w:fldCharType="separate"/>
            </w:r>
            <w:r w:rsidR="002B5149">
              <w:rPr>
                <w:noProof/>
                <w:webHidden/>
              </w:rPr>
              <w:t>8</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51" w:history="1">
            <w:r w:rsidR="002B5149" w:rsidRPr="00BE4877">
              <w:rPr>
                <w:rStyle w:val="Hyperlink"/>
                <w:noProof/>
                <w:lang w:val="en-US"/>
              </w:rPr>
              <w:t>1.2.1.</w:t>
            </w:r>
            <w:r w:rsidR="002B5149">
              <w:rPr>
                <w:rFonts w:asciiTheme="minorHAnsi" w:hAnsiTheme="minorHAnsi" w:cstheme="minorBidi"/>
                <w:i w:val="0"/>
                <w:noProof/>
                <w:lang w:eastAsia="en-GB"/>
              </w:rPr>
              <w:tab/>
            </w:r>
            <w:r w:rsidR="002B5149" w:rsidRPr="00BE4877">
              <w:rPr>
                <w:rStyle w:val="Hyperlink"/>
                <w:noProof/>
                <w:lang w:val="en-US"/>
              </w:rPr>
              <w:t>Deciding topics areas for the app</w:t>
            </w:r>
            <w:r w:rsidR="002B5149">
              <w:rPr>
                <w:noProof/>
                <w:webHidden/>
              </w:rPr>
              <w:tab/>
            </w:r>
            <w:r w:rsidR="002B5149">
              <w:rPr>
                <w:noProof/>
                <w:webHidden/>
              </w:rPr>
              <w:fldChar w:fldCharType="begin"/>
            </w:r>
            <w:r w:rsidR="002B5149">
              <w:rPr>
                <w:noProof/>
                <w:webHidden/>
              </w:rPr>
              <w:instrText xml:space="preserve"> PAGEREF _Toc448581051 \h </w:instrText>
            </w:r>
            <w:r w:rsidR="002B5149">
              <w:rPr>
                <w:noProof/>
                <w:webHidden/>
              </w:rPr>
            </w:r>
            <w:r w:rsidR="002B5149">
              <w:rPr>
                <w:noProof/>
                <w:webHidden/>
              </w:rPr>
              <w:fldChar w:fldCharType="separate"/>
            </w:r>
            <w:r w:rsidR="002B5149">
              <w:rPr>
                <w:noProof/>
                <w:webHidden/>
              </w:rPr>
              <w:t>8</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52" w:history="1">
            <w:r w:rsidR="002B5149" w:rsidRPr="00BE4877">
              <w:rPr>
                <w:rStyle w:val="Hyperlink"/>
                <w:noProof/>
                <w:lang w:val="en-US"/>
              </w:rPr>
              <w:t>1.2.2.</w:t>
            </w:r>
            <w:r w:rsidR="002B5149">
              <w:rPr>
                <w:rFonts w:asciiTheme="minorHAnsi" w:hAnsiTheme="minorHAnsi" w:cstheme="minorBidi"/>
                <w:i w:val="0"/>
                <w:noProof/>
                <w:lang w:eastAsia="en-GB"/>
              </w:rPr>
              <w:tab/>
            </w:r>
            <w:r w:rsidR="002B5149" w:rsidRPr="00BE4877">
              <w:rPr>
                <w:rStyle w:val="Hyperlink"/>
                <w:noProof/>
                <w:lang w:val="en-US"/>
              </w:rPr>
              <w:t>Professional finish and feel</w:t>
            </w:r>
            <w:r w:rsidR="002B5149">
              <w:rPr>
                <w:noProof/>
                <w:webHidden/>
              </w:rPr>
              <w:tab/>
            </w:r>
            <w:r w:rsidR="002B5149">
              <w:rPr>
                <w:noProof/>
                <w:webHidden/>
              </w:rPr>
              <w:fldChar w:fldCharType="begin"/>
            </w:r>
            <w:r w:rsidR="002B5149">
              <w:rPr>
                <w:noProof/>
                <w:webHidden/>
              </w:rPr>
              <w:instrText xml:space="preserve"> PAGEREF _Toc448581052 \h </w:instrText>
            </w:r>
            <w:r w:rsidR="002B5149">
              <w:rPr>
                <w:noProof/>
                <w:webHidden/>
              </w:rPr>
            </w:r>
            <w:r w:rsidR="002B5149">
              <w:rPr>
                <w:noProof/>
                <w:webHidden/>
              </w:rPr>
              <w:fldChar w:fldCharType="separate"/>
            </w:r>
            <w:r w:rsidR="002B5149">
              <w:rPr>
                <w:noProof/>
                <w:webHidden/>
              </w:rPr>
              <w:t>9</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53" w:history="1">
            <w:r w:rsidR="002B5149" w:rsidRPr="00BE4877">
              <w:rPr>
                <w:rStyle w:val="Hyperlink"/>
                <w:noProof/>
                <w:lang w:val="en-US"/>
              </w:rPr>
              <w:t>1.2.3.</w:t>
            </w:r>
            <w:r w:rsidR="002B5149">
              <w:rPr>
                <w:rFonts w:asciiTheme="minorHAnsi" w:hAnsiTheme="minorHAnsi" w:cstheme="minorBidi"/>
                <w:i w:val="0"/>
                <w:noProof/>
                <w:lang w:eastAsia="en-GB"/>
              </w:rPr>
              <w:tab/>
            </w:r>
            <w:r w:rsidR="002B5149" w:rsidRPr="00BE4877">
              <w:rPr>
                <w:rStyle w:val="Hyperlink"/>
                <w:noProof/>
                <w:lang w:val="en-US"/>
              </w:rPr>
              <w:t>Storage of data offline</w:t>
            </w:r>
            <w:r w:rsidR="002B5149">
              <w:rPr>
                <w:noProof/>
                <w:webHidden/>
              </w:rPr>
              <w:tab/>
            </w:r>
            <w:r w:rsidR="002B5149">
              <w:rPr>
                <w:noProof/>
                <w:webHidden/>
              </w:rPr>
              <w:fldChar w:fldCharType="begin"/>
            </w:r>
            <w:r w:rsidR="002B5149">
              <w:rPr>
                <w:noProof/>
                <w:webHidden/>
              </w:rPr>
              <w:instrText xml:space="preserve"> PAGEREF _Toc448581053 \h </w:instrText>
            </w:r>
            <w:r w:rsidR="002B5149">
              <w:rPr>
                <w:noProof/>
                <w:webHidden/>
              </w:rPr>
            </w:r>
            <w:r w:rsidR="002B5149">
              <w:rPr>
                <w:noProof/>
                <w:webHidden/>
              </w:rPr>
              <w:fldChar w:fldCharType="separate"/>
            </w:r>
            <w:r w:rsidR="002B5149">
              <w:rPr>
                <w:noProof/>
                <w:webHidden/>
              </w:rPr>
              <w:t>10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54" w:history="1">
            <w:r w:rsidR="002B5149" w:rsidRPr="00BE4877">
              <w:rPr>
                <w:rStyle w:val="Hyperlink"/>
                <w:noProof/>
                <w:lang w:val="en-US"/>
              </w:rPr>
              <w:t>1.2.4.</w:t>
            </w:r>
            <w:r w:rsidR="002B5149">
              <w:rPr>
                <w:rFonts w:asciiTheme="minorHAnsi" w:hAnsiTheme="minorHAnsi" w:cstheme="minorBidi"/>
                <w:i w:val="0"/>
                <w:noProof/>
                <w:lang w:eastAsia="en-GB"/>
              </w:rPr>
              <w:tab/>
            </w:r>
            <w:r w:rsidR="002B5149" w:rsidRPr="00BE4877">
              <w:rPr>
                <w:rStyle w:val="Hyperlink"/>
                <w:noProof/>
                <w:lang w:val="en-US"/>
              </w:rPr>
              <w:t>Longevity of the app</w:t>
            </w:r>
            <w:r w:rsidR="002B5149">
              <w:rPr>
                <w:noProof/>
                <w:webHidden/>
              </w:rPr>
              <w:tab/>
            </w:r>
            <w:r w:rsidR="002B5149">
              <w:rPr>
                <w:noProof/>
                <w:webHidden/>
              </w:rPr>
              <w:fldChar w:fldCharType="begin"/>
            </w:r>
            <w:r w:rsidR="002B5149">
              <w:rPr>
                <w:noProof/>
                <w:webHidden/>
              </w:rPr>
              <w:instrText xml:space="preserve"> PAGEREF _Toc448581054 \h </w:instrText>
            </w:r>
            <w:r w:rsidR="002B5149">
              <w:rPr>
                <w:noProof/>
                <w:webHidden/>
              </w:rPr>
            </w:r>
            <w:r w:rsidR="002B5149">
              <w:rPr>
                <w:noProof/>
                <w:webHidden/>
              </w:rPr>
              <w:fldChar w:fldCharType="separate"/>
            </w:r>
            <w:r w:rsidR="002B5149">
              <w:rPr>
                <w:noProof/>
                <w:webHidden/>
              </w:rPr>
              <w:t>10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55" w:history="1">
            <w:r w:rsidR="002B5149" w:rsidRPr="00BE4877">
              <w:rPr>
                <w:rStyle w:val="Hyperlink"/>
                <w:noProof/>
                <w:lang w:val="en-US"/>
              </w:rPr>
              <w:t>1.2.5.</w:t>
            </w:r>
            <w:r w:rsidR="002B5149">
              <w:rPr>
                <w:rFonts w:asciiTheme="minorHAnsi" w:hAnsiTheme="minorHAnsi" w:cstheme="minorBidi"/>
                <w:i w:val="0"/>
                <w:noProof/>
                <w:lang w:eastAsia="en-GB"/>
              </w:rPr>
              <w:tab/>
            </w:r>
            <w:r w:rsidR="002B5149" w:rsidRPr="00BE4877">
              <w:rPr>
                <w:rStyle w:val="Hyperlink"/>
                <w:noProof/>
                <w:lang w:val="en-US"/>
              </w:rPr>
              <w:t>App platform</w:t>
            </w:r>
            <w:r w:rsidR="002B5149">
              <w:rPr>
                <w:noProof/>
                <w:webHidden/>
              </w:rPr>
              <w:tab/>
            </w:r>
            <w:r w:rsidR="002B5149">
              <w:rPr>
                <w:noProof/>
                <w:webHidden/>
              </w:rPr>
              <w:fldChar w:fldCharType="begin"/>
            </w:r>
            <w:r w:rsidR="002B5149">
              <w:rPr>
                <w:noProof/>
                <w:webHidden/>
              </w:rPr>
              <w:instrText xml:space="preserve"> PAGEREF _Toc448581055 \h </w:instrText>
            </w:r>
            <w:r w:rsidR="002B5149">
              <w:rPr>
                <w:noProof/>
                <w:webHidden/>
              </w:rPr>
            </w:r>
            <w:r w:rsidR="002B5149">
              <w:rPr>
                <w:noProof/>
                <w:webHidden/>
              </w:rPr>
              <w:fldChar w:fldCharType="separate"/>
            </w:r>
            <w:r w:rsidR="002B5149">
              <w:rPr>
                <w:noProof/>
                <w:webHidden/>
              </w:rPr>
              <w:t>11</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56" w:history="1">
            <w:r w:rsidR="002B5149" w:rsidRPr="00BE4877">
              <w:rPr>
                <w:rStyle w:val="Hyperlink"/>
                <w:noProof/>
              </w:rPr>
              <w:t>1.3.</w:t>
            </w:r>
            <w:r w:rsidR="002B5149">
              <w:rPr>
                <w:rFonts w:asciiTheme="minorHAnsi" w:hAnsiTheme="minorHAnsi" w:cstheme="minorBidi"/>
                <w:smallCaps w:val="0"/>
                <w:noProof/>
                <w:lang w:eastAsia="en-GB"/>
              </w:rPr>
              <w:tab/>
            </w:r>
            <w:r w:rsidR="002B5149" w:rsidRPr="00BE4877">
              <w:rPr>
                <w:rStyle w:val="Hyperlink"/>
                <w:noProof/>
              </w:rPr>
              <w:t>Process</w:t>
            </w:r>
            <w:r w:rsidR="002B5149">
              <w:rPr>
                <w:noProof/>
                <w:webHidden/>
              </w:rPr>
              <w:tab/>
            </w:r>
            <w:r w:rsidR="002B5149">
              <w:rPr>
                <w:noProof/>
                <w:webHidden/>
              </w:rPr>
              <w:fldChar w:fldCharType="begin"/>
            </w:r>
            <w:r w:rsidR="002B5149">
              <w:rPr>
                <w:noProof/>
                <w:webHidden/>
              </w:rPr>
              <w:instrText xml:space="preserve"> PAGEREF _Toc448581056 \h </w:instrText>
            </w:r>
            <w:r w:rsidR="002B5149">
              <w:rPr>
                <w:noProof/>
                <w:webHidden/>
              </w:rPr>
            </w:r>
            <w:r w:rsidR="002B5149">
              <w:rPr>
                <w:noProof/>
                <w:webHidden/>
              </w:rPr>
              <w:fldChar w:fldCharType="separate"/>
            </w:r>
            <w:r w:rsidR="002B5149">
              <w:rPr>
                <w:noProof/>
                <w:webHidden/>
              </w:rPr>
              <w:t>12</w:t>
            </w:r>
            <w:r w:rsidR="002B5149">
              <w:rPr>
                <w:noProof/>
                <w:webHidden/>
              </w:rPr>
              <w:fldChar w:fldCharType="end"/>
            </w:r>
          </w:hyperlink>
        </w:p>
        <w:p w:rsidR="002B5149" w:rsidRDefault="00723285">
          <w:pPr>
            <w:pStyle w:val="TOC1"/>
            <w:tabs>
              <w:tab w:val="left" w:pos="440"/>
              <w:tab w:val="right" w:leader="dot" w:pos="8290"/>
            </w:tabs>
            <w:rPr>
              <w:rFonts w:asciiTheme="minorHAnsi" w:hAnsiTheme="minorHAnsi" w:cstheme="minorBidi"/>
              <w:b w:val="0"/>
              <w:caps w:val="0"/>
              <w:noProof/>
              <w:lang w:eastAsia="en-GB"/>
            </w:rPr>
          </w:pPr>
          <w:hyperlink w:anchor="_Toc448581057" w:history="1">
            <w:r w:rsidR="002B5149" w:rsidRPr="00BE4877">
              <w:rPr>
                <w:rStyle w:val="Hyperlink"/>
                <w:noProof/>
              </w:rPr>
              <w:t>2.</w:t>
            </w:r>
            <w:r w:rsidR="002B5149">
              <w:rPr>
                <w:rFonts w:asciiTheme="minorHAnsi" w:hAnsiTheme="minorHAnsi" w:cstheme="minorBidi"/>
                <w:b w:val="0"/>
                <w:caps w:val="0"/>
                <w:noProof/>
                <w:lang w:eastAsia="en-GB"/>
              </w:rPr>
              <w:tab/>
            </w:r>
            <w:r w:rsidR="002B5149" w:rsidRPr="00BE4877">
              <w:rPr>
                <w:rStyle w:val="Hyperlink"/>
                <w:noProof/>
              </w:rPr>
              <w:t>Design</w:t>
            </w:r>
            <w:r w:rsidR="002B5149">
              <w:rPr>
                <w:noProof/>
                <w:webHidden/>
              </w:rPr>
              <w:tab/>
            </w:r>
            <w:r w:rsidR="002B5149">
              <w:rPr>
                <w:noProof/>
                <w:webHidden/>
              </w:rPr>
              <w:fldChar w:fldCharType="begin"/>
            </w:r>
            <w:r w:rsidR="002B5149">
              <w:rPr>
                <w:noProof/>
                <w:webHidden/>
              </w:rPr>
              <w:instrText xml:space="preserve"> PAGEREF _Toc448581057 \h </w:instrText>
            </w:r>
            <w:r w:rsidR="002B5149">
              <w:rPr>
                <w:noProof/>
                <w:webHidden/>
              </w:rPr>
            </w:r>
            <w:r w:rsidR="002B5149">
              <w:rPr>
                <w:noProof/>
                <w:webHidden/>
              </w:rPr>
              <w:fldChar w:fldCharType="separate"/>
            </w:r>
            <w:r w:rsidR="002B5149">
              <w:rPr>
                <w:noProof/>
                <w:webHidden/>
              </w:rPr>
              <w:t>12</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58" w:history="1">
            <w:r w:rsidR="002B5149" w:rsidRPr="00BE4877">
              <w:rPr>
                <w:rStyle w:val="Hyperlink"/>
                <w:noProof/>
              </w:rPr>
              <w:t>2.1.</w:t>
            </w:r>
            <w:r w:rsidR="002B5149">
              <w:rPr>
                <w:rFonts w:asciiTheme="minorHAnsi" w:hAnsiTheme="minorHAnsi" w:cstheme="minorBidi"/>
                <w:smallCaps w:val="0"/>
                <w:noProof/>
                <w:lang w:eastAsia="en-GB"/>
              </w:rPr>
              <w:tab/>
            </w:r>
            <w:r w:rsidR="002B5149" w:rsidRPr="00BE4877">
              <w:rPr>
                <w:rStyle w:val="Hyperlink"/>
                <w:noProof/>
              </w:rPr>
              <w:t>Overall Architecture</w:t>
            </w:r>
            <w:r w:rsidR="002B5149">
              <w:rPr>
                <w:noProof/>
                <w:webHidden/>
              </w:rPr>
              <w:tab/>
            </w:r>
            <w:r w:rsidR="002B5149">
              <w:rPr>
                <w:noProof/>
                <w:webHidden/>
              </w:rPr>
              <w:fldChar w:fldCharType="begin"/>
            </w:r>
            <w:r w:rsidR="002B5149">
              <w:rPr>
                <w:noProof/>
                <w:webHidden/>
              </w:rPr>
              <w:instrText xml:space="preserve"> PAGEREF _Toc448581058 \h </w:instrText>
            </w:r>
            <w:r w:rsidR="002B5149">
              <w:rPr>
                <w:noProof/>
                <w:webHidden/>
              </w:rPr>
            </w:r>
            <w:r w:rsidR="002B5149">
              <w:rPr>
                <w:noProof/>
                <w:webHidden/>
              </w:rPr>
              <w:fldChar w:fldCharType="separate"/>
            </w:r>
            <w:r w:rsidR="002B5149">
              <w:rPr>
                <w:noProof/>
                <w:webHidden/>
              </w:rPr>
              <w:t>13</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59" w:history="1">
            <w:r w:rsidR="002B5149" w:rsidRPr="00BE4877">
              <w:rPr>
                <w:rStyle w:val="Hyperlink"/>
                <w:noProof/>
              </w:rPr>
              <w:t>2.1.1.</w:t>
            </w:r>
            <w:r w:rsidR="002B5149">
              <w:rPr>
                <w:rFonts w:asciiTheme="minorHAnsi" w:hAnsiTheme="minorHAnsi" w:cstheme="minorBidi"/>
                <w:i w:val="0"/>
                <w:noProof/>
                <w:lang w:eastAsia="en-GB"/>
              </w:rPr>
              <w:tab/>
            </w:r>
            <w:r w:rsidR="002B5149" w:rsidRPr="00BE4877">
              <w:rPr>
                <w:rStyle w:val="Hyperlink"/>
                <w:noProof/>
              </w:rPr>
              <w:t>Data Storage</w:t>
            </w:r>
            <w:r w:rsidR="002B5149">
              <w:rPr>
                <w:noProof/>
                <w:webHidden/>
              </w:rPr>
              <w:tab/>
            </w:r>
            <w:r w:rsidR="002B5149">
              <w:rPr>
                <w:noProof/>
                <w:webHidden/>
              </w:rPr>
              <w:fldChar w:fldCharType="begin"/>
            </w:r>
            <w:r w:rsidR="002B5149">
              <w:rPr>
                <w:noProof/>
                <w:webHidden/>
              </w:rPr>
              <w:instrText xml:space="preserve"> PAGEREF _Toc448581059 \h </w:instrText>
            </w:r>
            <w:r w:rsidR="002B5149">
              <w:rPr>
                <w:noProof/>
                <w:webHidden/>
              </w:rPr>
            </w:r>
            <w:r w:rsidR="002B5149">
              <w:rPr>
                <w:noProof/>
                <w:webHidden/>
              </w:rPr>
              <w:fldChar w:fldCharType="separate"/>
            </w:r>
            <w:r w:rsidR="002B5149">
              <w:rPr>
                <w:noProof/>
                <w:webHidden/>
              </w:rPr>
              <w:t>13</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60" w:history="1">
            <w:r w:rsidR="002B5149" w:rsidRPr="00BE4877">
              <w:rPr>
                <w:rStyle w:val="Hyperlink"/>
                <w:noProof/>
              </w:rPr>
              <w:t>2.2.</w:t>
            </w:r>
            <w:r w:rsidR="002B5149">
              <w:rPr>
                <w:rFonts w:asciiTheme="minorHAnsi" w:hAnsiTheme="minorHAnsi" w:cstheme="minorBidi"/>
                <w:smallCaps w:val="0"/>
                <w:noProof/>
                <w:lang w:eastAsia="en-GB"/>
              </w:rPr>
              <w:tab/>
            </w:r>
            <w:r w:rsidR="002B5149" w:rsidRPr="00BE4877">
              <w:rPr>
                <w:rStyle w:val="Hyperlink"/>
                <w:noProof/>
              </w:rPr>
              <w:t>Detailed Design</w:t>
            </w:r>
            <w:r w:rsidR="002B5149">
              <w:rPr>
                <w:noProof/>
                <w:webHidden/>
              </w:rPr>
              <w:tab/>
            </w:r>
            <w:r w:rsidR="002B5149">
              <w:rPr>
                <w:noProof/>
                <w:webHidden/>
              </w:rPr>
              <w:fldChar w:fldCharType="begin"/>
            </w:r>
            <w:r w:rsidR="002B5149">
              <w:rPr>
                <w:noProof/>
                <w:webHidden/>
              </w:rPr>
              <w:instrText xml:space="preserve"> PAGEREF _Toc448581060 \h </w:instrText>
            </w:r>
            <w:r w:rsidR="002B5149">
              <w:rPr>
                <w:noProof/>
                <w:webHidden/>
              </w:rPr>
            </w:r>
            <w:r w:rsidR="002B5149">
              <w:rPr>
                <w:noProof/>
                <w:webHidden/>
              </w:rPr>
              <w:fldChar w:fldCharType="separate"/>
            </w:r>
            <w:r w:rsidR="002B5149">
              <w:rPr>
                <w:noProof/>
                <w:webHidden/>
              </w:rPr>
              <w:t>14</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1" w:history="1">
            <w:r w:rsidR="002B5149" w:rsidRPr="00BE4877">
              <w:rPr>
                <w:rStyle w:val="Hyperlink"/>
                <w:noProof/>
              </w:rPr>
              <w:t>2.2.1.</w:t>
            </w:r>
            <w:r w:rsidR="002B5149">
              <w:rPr>
                <w:rFonts w:asciiTheme="minorHAnsi" w:hAnsiTheme="minorHAnsi" w:cstheme="minorBidi"/>
                <w:i w:val="0"/>
                <w:noProof/>
                <w:lang w:eastAsia="en-GB"/>
              </w:rPr>
              <w:tab/>
            </w:r>
            <w:r w:rsidR="002B5149" w:rsidRPr="00BE4877">
              <w:rPr>
                <w:rStyle w:val="Hyperlink"/>
                <w:noProof/>
              </w:rPr>
              <w:t>Class – AppData</w:t>
            </w:r>
            <w:r w:rsidR="002B5149">
              <w:rPr>
                <w:noProof/>
                <w:webHidden/>
              </w:rPr>
              <w:tab/>
            </w:r>
            <w:r w:rsidR="002B5149">
              <w:rPr>
                <w:noProof/>
                <w:webHidden/>
              </w:rPr>
              <w:fldChar w:fldCharType="begin"/>
            </w:r>
            <w:r w:rsidR="002B5149">
              <w:rPr>
                <w:noProof/>
                <w:webHidden/>
              </w:rPr>
              <w:instrText xml:space="preserve"> PAGEREF _Toc448581061 \h </w:instrText>
            </w:r>
            <w:r w:rsidR="002B5149">
              <w:rPr>
                <w:noProof/>
                <w:webHidden/>
              </w:rPr>
            </w:r>
            <w:r w:rsidR="002B5149">
              <w:rPr>
                <w:noProof/>
                <w:webHidden/>
              </w:rPr>
              <w:fldChar w:fldCharType="separate"/>
            </w:r>
            <w:r w:rsidR="002B5149">
              <w:rPr>
                <w:noProof/>
                <w:webHidden/>
              </w:rPr>
              <w:t>14</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2" w:history="1">
            <w:r w:rsidR="002B5149" w:rsidRPr="00BE4877">
              <w:rPr>
                <w:rStyle w:val="Hyperlink"/>
                <w:noProof/>
              </w:rPr>
              <w:t>2.2.2.</w:t>
            </w:r>
            <w:r w:rsidR="002B5149">
              <w:rPr>
                <w:rFonts w:asciiTheme="minorHAnsi" w:hAnsiTheme="minorHAnsi" w:cstheme="minorBidi"/>
                <w:i w:val="0"/>
                <w:noProof/>
                <w:lang w:eastAsia="en-GB"/>
              </w:rPr>
              <w:tab/>
            </w:r>
            <w:r w:rsidR="002B5149" w:rsidRPr="00BE4877">
              <w:rPr>
                <w:rStyle w:val="Hyperlink"/>
                <w:noProof/>
              </w:rPr>
              <w:t>Class – MainMenu</w:t>
            </w:r>
            <w:r w:rsidR="002B5149">
              <w:rPr>
                <w:noProof/>
                <w:webHidden/>
              </w:rPr>
              <w:tab/>
            </w:r>
            <w:r w:rsidR="002B5149">
              <w:rPr>
                <w:noProof/>
                <w:webHidden/>
              </w:rPr>
              <w:fldChar w:fldCharType="begin"/>
            </w:r>
            <w:r w:rsidR="002B5149">
              <w:rPr>
                <w:noProof/>
                <w:webHidden/>
              </w:rPr>
              <w:instrText xml:space="preserve"> PAGEREF _Toc448581062 \h </w:instrText>
            </w:r>
            <w:r w:rsidR="002B5149">
              <w:rPr>
                <w:noProof/>
                <w:webHidden/>
              </w:rPr>
            </w:r>
            <w:r w:rsidR="002B5149">
              <w:rPr>
                <w:noProof/>
                <w:webHidden/>
              </w:rPr>
              <w:fldChar w:fldCharType="separate"/>
            </w:r>
            <w:r w:rsidR="002B5149">
              <w:rPr>
                <w:noProof/>
                <w:webHidden/>
              </w:rPr>
              <w:t>15</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3" w:history="1">
            <w:r w:rsidR="002B5149" w:rsidRPr="00BE4877">
              <w:rPr>
                <w:rStyle w:val="Hyperlink"/>
                <w:noProof/>
              </w:rPr>
              <w:t>2.2.3.</w:t>
            </w:r>
            <w:r w:rsidR="002B5149">
              <w:rPr>
                <w:rFonts w:asciiTheme="minorHAnsi" w:hAnsiTheme="minorHAnsi" w:cstheme="minorBidi"/>
                <w:i w:val="0"/>
                <w:noProof/>
                <w:lang w:eastAsia="en-GB"/>
              </w:rPr>
              <w:tab/>
            </w:r>
            <w:r w:rsidR="002B5149" w:rsidRPr="00BE4877">
              <w:rPr>
                <w:rStyle w:val="Hyperlink"/>
                <w:noProof/>
              </w:rPr>
              <w:t>Classes Containing a Single Layout Resource</w:t>
            </w:r>
            <w:r w:rsidR="002B5149">
              <w:rPr>
                <w:noProof/>
                <w:webHidden/>
              </w:rPr>
              <w:tab/>
            </w:r>
            <w:r w:rsidR="002B5149">
              <w:rPr>
                <w:noProof/>
                <w:webHidden/>
              </w:rPr>
              <w:fldChar w:fldCharType="begin"/>
            </w:r>
            <w:r w:rsidR="002B5149">
              <w:rPr>
                <w:noProof/>
                <w:webHidden/>
              </w:rPr>
              <w:instrText xml:space="preserve"> PAGEREF _Toc448581063 \h </w:instrText>
            </w:r>
            <w:r w:rsidR="002B5149">
              <w:rPr>
                <w:noProof/>
                <w:webHidden/>
              </w:rPr>
            </w:r>
            <w:r w:rsidR="002B5149">
              <w:rPr>
                <w:noProof/>
                <w:webHidden/>
              </w:rPr>
              <w:fldChar w:fldCharType="separate"/>
            </w:r>
            <w:r w:rsidR="002B5149">
              <w:rPr>
                <w:noProof/>
                <w:webHidden/>
              </w:rPr>
              <w:t>15</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4" w:history="1">
            <w:r w:rsidR="002B5149" w:rsidRPr="00BE4877">
              <w:rPr>
                <w:rStyle w:val="Hyperlink"/>
                <w:noProof/>
              </w:rPr>
              <w:t>2.2.4.</w:t>
            </w:r>
            <w:r w:rsidR="002B5149">
              <w:rPr>
                <w:rFonts w:asciiTheme="minorHAnsi" w:hAnsiTheme="minorHAnsi" w:cstheme="minorBidi"/>
                <w:i w:val="0"/>
                <w:noProof/>
                <w:lang w:eastAsia="en-GB"/>
              </w:rPr>
              <w:tab/>
            </w:r>
            <w:r w:rsidR="002B5149" w:rsidRPr="00BE4877">
              <w:rPr>
                <w:rStyle w:val="Hyperlink"/>
                <w:noProof/>
              </w:rPr>
              <w:t>Classes Containing Multiple Layout Resources - Accommodation</w:t>
            </w:r>
            <w:r w:rsidR="002B5149">
              <w:rPr>
                <w:noProof/>
                <w:webHidden/>
              </w:rPr>
              <w:tab/>
            </w:r>
            <w:r w:rsidR="002B5149">
              <w:rPr>
                <w:noProof/>
                <w:webHidden/>
              </w:rPr>
              <w:fldChar w:fldCharType="begin"/>
            </w:r>
            <w:r w:rsidR="002B5149">
              <w:rPr>
                <w:noProof/>
                <w:webHidden/>
              </w:rPr>
              <w:instrText xml:space="preserve"> PAGEREF _Toc448581064 \h </w:instrText>
            </w:r>
            <w:r w:rsidR="002B5149">
              <w:rPr>
                <w:noProof/>
                <w:webHidden/>
              </w:rPr>
            </w:r>
            <w:r w:rsidR="002B5149">
              <w:rPr>
                <w:noProof/>
                <w:webHidden/>
              </w:rPr>
              <w:fldChar w:fldCharType="separate"/>
            </w:r>
            <w:r w:rsidR="002B5149">
              <w:rPr>
                <w:noProof/>
                <w:webHidden/>
              </w:rPr>
              <w:t>16</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5" w:history="1">
            <w:r w:rsidR="002B5149" w:rsidRPr="00BE4877">
              <w:rPr>
                <w:rStyle w:val="Hyperlink"/>
                <w:noProof/>
              </w:rPr>
              <w:t>2.2.5.</w:t>
            </w:r>
            <w:r w:rsidR="002B5149">
              <w:rPr>
                <w:rFonts w:asciiTheme="minorHAnsi" w:hAnsiTheme="minorHAnsi" w:cstheme="minorBidi"/>
                <w:i w:val="0"/>
                <w:noProof/>
                <w:lang w:eastAsia="en-GB"/>
              </w:rPr>
              <w:tab/>
            </w:r>
            <w:r w:rsidR="002B5149" w:rsidRPr="00BE4877">
              <w:rPr>
                <w:rStyle w:val="Hyperlink"/>
                <w:noProof/>
              </w:rPr>
              <w:t>Classes Containing Multiple Layout Resources – Getting Here</w:t>
            </w:r>
            <w:r w:rsidR="002B5149">
              <w:rPr>
                <w:noProof/>
                <w:webHidden/>
              </w:rPr>
              <w:tab/>
            </w:r>
            <w:r w:rsidR="002B5149">
              <w:rPr>
                <w:noProof/>
                <w:webHidden/>
              </w:rPr>
              <w:fldChar w:fldCharType="begin"/>
            </w:r>
            <w:r w:rsidR="002B5149">
              <w:rPr>
                <w:noProof/>
                <w:webHidden/>
              </w:rPr>
              <w:instrText xml:space="preserve"> PAGEREF _Toc448581065 \h </w:instrText>
            </w:r>
            <w:r w:rsidR="002B5149">
              <w:rPr>
                <w:noProof/>
                <w:webHidden/>
              </w:rPr>
            </w:r>
            <w:r w:rsidR="002B5149">
              <w:rPr>
                <w:noProof/>
                <w:webHidden/>
              </w:rPr>
              <w:fldChar w:fldCharType="separate"/>
            </w:r>
            <w:r w:rsidR="002B5149">
              <w:rPr>
                <w:noProof/>
                <w:webHidden/>
              </w:rPr>
              <w:t>17</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6" w:history="1">
            <w:r w:rsidR="002B5149" w:rsidRPr="00BE4877">
              <w:rPr>
                <w:rStyle w:val="Hyperlink"/>
                <w:noProof/>
              </w:rPr>
              <w:t>2.2.6.</w:t>
            </w:r>
            <w:r w:rsidR="002B5149">
              <w:rPr>
                <w:rFonts w:asciiTheme="minorHAnsi" w:hAnsiTheme="minorHAnsi" w:cstheme="minorBidi"/>
                <w:i w:val="0"/>
                <w:noProof/>
                <w:lang w:eastAsia="en-GB"/>
              </w:rPr>
              <w:tab/>
            </w:r>
            <w:r w:rsidR="002B5149" w:rsidRPr="00BE4877">
              <w:rPr>
                <w:rStyle w:val="Hyperlink"/>
                <w:noProof/>
              </w:rPr>
              <w:t>Classes Containing Multiple Layout Resources – Undergraduate/Postgraduate Courses</w:t>
            </w:r>
            <w:r w:rsidR="002B5149">
              <w:rPr>
                <w:noProof/>
                <w:webHidden/>
              </w:rPr>
              <w:tab/>
            </w:r>
            <w:r w:rsidR="002B5149">
              <w:rPr>
                <w:noProof/>
                <w:webHidden/>
              </w:rPr>
              <w:fldChar w:fldCharType="begin"/>
            </w:r>
            <w:r w:rsidR="002B5149">
              <w:rPr>
                <w:noProof/>
                <w:webHidden/>
              </w:rPr>
              <w:instrText xml:space="preserve"> PAGEREF _Toc448581066 \h </w:instrText>
            </w:r>
            <w:r w:rsidR="002B5149">
              <w:rPr>
                <w:noProof/>
                <w:webHidden/>
              </w:rPr>
            </w:r>
            <w:r w:rsidR="002B5149">
              <w:rPr>
                <w:noProof/>
                <w:webHidden/>
              </w:rPr>
              <w:fldChar w:fldCharType="separate"/>
            </w:r>
            <w:r w:rsidR="002B5149">
              <w:rPr>
                <w:noProof/>
                <w:webHidden/>
              </w:rPr>
              <w:t>17</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67" w:history="1">
            <w:r w:rsidR="002B5149" w:rsidRPr="00BE4877">
              <w:rPr>
                <w:rStyle w:val="Hyperlink"/>
                <w:noProof/>
              </w:rPr>
              <w:t>2.3.</w:t>
            </w:r>
            <w:r w:rsidR="002B5149">
              <w:rPr>
                <w:rFonts w:asciiTheme="minorHAnsi" w:hAnsiTheme="minorHAnsi" w:cstheme="minorBidi"/>
                <w:smallCaps w:val="0"/>
                <w:noProof/>
                <w:lang w:eastAsia="en-GB"/>
              </w:rPr>
              <w:tab/>
            </w:r>
            <w:r w:rsidR="002B5149" w:rsidRPr="00BE4877">
              <w:rPr>
                <w:rStyle w:val="Hyperlink"/>
                <w:noProof/>
              </w:rPr>
              <w:t>User Interface Design</w:t>
            </w:r>
            <w:r w:rsidR="002B5149">
              <w:rPr>
                <w:noProof/>
                <w:webHidden/>
              </w:rPr>
              <w:tab/>
            </w:r>
            <w:r w:rsidR="002B5149">
              <w:rPr>
                <w:noProof/>
                <w:webHidden/>
              </w:rPr>
              <w:fldChar w:fldCharType="begin"/>
            </w:r>
            <w:r w:rsidR="002B5149">
              <w:rPr>
                <w:noProof/>
                <w:webHidden/>
              </w:rPr>
              <w:instrText xml:space="preserve"> PAGEREF _Toc448581067 \h </w:instrText>
            </w:r>
            <w:r w:rsidR="002B5149">
              <w:rPr>
                <w:noProof/>
                <w:webHidden/>
              </w:rPr>
            </w:r>
            <w:r w:rsidR="002B5149">
              <w:rPr>
                <w:noProof/>
                <w:webHidden/>
              </w:rPr>
              <w:fldChar w:fldCharType="separate"/>
            </w:r>
            <w:r w:rsidR="002B5149">
              <w:rPr>
                <w:noProof/>
                <w:webHidden/>
              </w:rPr>
              <w:t>19</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8" w:history="1">
            <w:r w:rsidR="002B5149" w:rsidRPr="00BE4877">
              <w:rPr>
                <w:rStyle w:val="Hyperlink"/>
                <w:noProof/>
              </w:rPr>
              <w:t>2.3.1.</w:t>
            </w:r>
            <w:r w:rsidR="002B5149">
              <w:rPr>
                <w:rFonts w:asciiTheme="minorHAnsi" w:hAnsiTheme="minorHAnsi" w:cstheme="minorBidi"/>
                <w:i w:val="0"/>
                <w:noProof/>
                <w:lang w:eastAsia="en-GB"/>
              </w:rPr>
              <w:tab/>
            </w:r>
            <w:r w:rsidR="002B5149" w:rsidRPr="00BE4877">
              <w:rPr>
                <w:rStyle w:val="Hyperlink"/>
                <w:noProof/>
              </w:rPr>
              <w:t>Menu Design</w:t>
            </w:r>
            <w:r w:rsidR="002B5149">
              <w:rPr>
                <w:noProof/>
                <w:webHidden/>
              </w:rPr>
              <w:tab/>
            </w:r>
            <w:r w:rsidR="002B5149">
              <w:rPr>
                <w:noProof/>
                <w:webHidden/>
              </w:rPr>
              <w:fldChar w:fldCharType="begin"/>
            </w:r>
            <w:r w:rsidR="002B5149">
              <w:rPr>
                <w:noProof/>
                <w:webHidden/>
              </w:rPr>
              <w:instrText xml:space="preserve"> PAGEREF _Toc448581068 \h </w:instrText>
            </w:r>
            <w:r w:rsidR="002B5149">
              <w:rPr>
                <w:noProof/>
                <w:webHidden/>
              </w:rPr>
            </w:r>
            <w:r w:rsidR="002B5149">
              <w:rPr>
                <w:noProof/>
                <w:webHidden/>
              </w:rPr>
              <w:fldChar w:fldCharType="separate"/>
            </w:r>
            <w:r w:rsidR="002B5149">
              <w:rPr>
                <w:noProof/>
                <w:webHidden/>
              </w:rPr>
              <w:t>19</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69" w:history="1">
            <w:r w:rsidR="002B5149" w:rsidRPr="00BE4877">
              <w:rPr>
                <w:rStyle w:val="Hyperlink"/>
                <w:noProof/>
              </w:rPr>
              <w:t>2.3.2.</w:t>
            </w:r>
            <w:r w:rsidR="002B5149">
              <w:rPr>
                <w:rFonts w:asciiTheme="minorHAnsi" w:hAnsiTheme="minorHAnsi" w:cstheme="minorBidi"/>
                <w:i w:val="0"/>
                <w:noProof/>
                <w:lang w:eastAsia="en-GB"/>
              </w:rPr>
              <w:tab/>
            </w:r>
            <w:r w:rsidR="002B5149" w:rsidRPr="00BE4877">
              <w:rPr>
                <w:rStyle w:val="Hyperlink"/>
                <w:noProof/>
              </w:rPr>
              <w:t>Single Page topic areas</w:t>
            </w:r>
            <w:r w:rsidR="002B5149">
              <w:rPr>
                <w:noProof/>
                <w:webHidden/>
              </w:rPr>
              <w:tab/>
            </w:r>
            <w:r w:rsidR="002B5149">
              <w:rPr>
                <w:noProof/>
                <w:webHidden/>
              </w:rPr>
              <w:fldChar w:fldCharType="begin"/>
            </w:r>
            <w:r w:rsidR="002B5149">
              <w:rPr>
                <w:noProof/>
                <w:webHidden/>
              </w:rPr>
              <w:instrText xml:space="preserve"> PAGEREF _Toc448581069 \h </w:instrText>
            </w:r>
            <w:r w:rsidR="002B5149">
              <w:rPr>
                <w:noProof/>
                <w:webHidden/>
              </w:rPr>
            </w:r>
            <w:r w:rsidR="002B5149">
              <w:rPr>
                <w:noProof/>
                <w:webHidden/>
              </w:rPr>
              <w:fldChar w:fldCharType="separate"/>
            </w:r>
            <w:r w:rsidR="002B5149">
              <w:rPr>
                <w:noProof/>
                <w:webHidden/>
              </w:rPr>
              <w:t>20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70" w:history="1">
            <w:r w:rsidR="002B5149" w:rsidRPr="00BE4877">
              <w:rPr>
                <w:rStyle w:val="Hyperlink"/>
                <w:noProof/>
              </w:rPr>
              <w:t>2.3.3.</w:t>
            </w:r>
            <w:r w:rsidR="002B5149">
              <w:rPr>
                <w:rFonts w:asciiTheme="minorHAnsi" w:hAnsiTheme="minorHAnsi" w:cstheme="minorBidi"/>
                <w:i w:val="0"/>
                <w:noProof/>
                <w:lang w:eastAsia="en-GB"/>
              </w:rPr>
              <w:tab/>
            </w:r>
            <w:r w:rsidR="002B5149" w:rsidRPr="00BE4877">
              <w:rPr>
                <w:rStyle w:val="Hyperlink"/>
                <w:noProof/>
              </w:rPr>
              <w:t>Pages Containing Large Amounts of Content</w:t>
            </w:r>
            <w:r w:rsidR="002B5149">
              <w:rPr>
                <w:noProof/>
                <w:webHidden/>
              </w:rPr>
              <w:tab/>
            </w:r>
            <w:r w:rsidR="002B5149">
              <w:rPr>
                <w:noProof/>
                <w:webHidden/>
              </w:rPr>
              <w:fldChar w:fldCharType="begin"/>
            </w:r>
            <w:r w:rsidR="002B5149">
              <w:rPr>
                <w:noProof/>
                <w:webHidden/>
              </w:rPr>
              <w:instrText xml:space="preserve"> PAGEREF _Toc448581070 \h </w:instrText>
            </w:r>
            <w:r w:rsidR="002B5149">
              <w:rPr>
                <w:noProof/>
                <w:webHidden/>
              </w:rPr>
            </w:r>
            <w:r w:rsidR="002B5149">
              <w:rPr>
                <w:noProof/>
                <w:webHidden/>
              </w:rPr>
              <w:fldChar w:fldCharType="separate"/>
            </w:r>
            <w:r w:rsidR="002B5149">
              <w:rPr>
                <w:noProof/>
                <w:webHidden/>
              </w:rPr>
              <w:t>21</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71" w:history="1">
            <w:r w:rsidR="002B5149" w:rsidRPr="00BE4877">
              <w:rPr>
                <w:rStyle w:val="Hyperlink"/>
                <w:noProof/>
              </w:rPr>
              <w:t>2.4.</w:t>
            </w:r>
            <w:r w:rsidR="002B5149">
              <w:rPr>
                <w:rFonts w:asciiTheme="minorHAnsi" w:hAnsiTheme="minorHAnsi" w:cstheme="minorBidi"/>
                <w:smallCaps w:val="0"/>
                <w:noProof/>
                <w:lang w:eastAsia="en-GB"/>
              </w:rPr>
              <w:tab/>
            </w:r>
            <w:r w:rsidR="002B5149" w:rsidRPr="00BE4877">
              <w:rPr>
                <w:rStyle w:val="Hyperlink"/>
                <w:noProof/>
              </w:rPr>
              <w:t>Jsoup</w:t>
            </w:r>
            <w:r w:rsidR="002B5149">
              <w:rPr>
                <w:noProof/>
                <w:webHidden/>
              </w:rPr>
              <w:tab/>
            </w:r>
            <w:r w:rsidR="002B5149">
              <w:rPr>
                <w:noProof/>
                <w:webHidden/>
              </w:rPr>
              <w:fldChar w:fldCharType="begin"/>
            </w:r>
            <w:r w:rsidR="002B5149">
              <w:rPr>
                <w:noProof/>
                <w:webHidden/>
              </w:rPr>
              <w:instrText xml:space="preserve"> PAGEREF _Toc448581071 \h </w:instrText>
            </w:r>
            <w:r w:rsidR="002B5149">
              <w:rPr>
                <w:noProof/>
                <w:webHidden/>
              </w:rPr>
            </w:r>
            <w:r w:rsidR="002B5149">
              <w:rPr>
                <w:noProof/>
                <w:webHidden/>
              </w:rPr>
              <w:fldChar w:fldCharType="separate"/>
            </w:r>
            <w:r w:rsidR="002B5149">
              <w:rPr>
                <w:noProof/>
                <w:webHidden/>
              </w:rPr>
              <w:t>22</w:t>
            </w:r>
            <w:r w:rsidR="002B5149">
              <w:rPr>
                <w:noProof/>
                <w:webHidden/>
              </w:rPr>
              <w:fldChar w:fldCharType="end"/>
            </w:r>
          </w:hyperlink>
        </w:p>
        <w:p w:rsidR="002B5149" w:rsidRDefault="00723285">
          <w:pPr>
            <w:pStyle w:val="TOC1"/>
            <w:tabs>
              <w:tab w:val="left" w:pos="440"/>
              <w:tab w:val="right" w:leader="dot" w:pos="8290"/>
            </w:tabs>
            <w:rPr>
              <w:rFonts w:asciiTheme="minorHAnsi" w:hAnsiTheme="minorHAnsi" w:cstheme="minorBidi"/>
              <w:b w:val="0"/>
              <w:caps w:val="0"/>
              <w:noProof/>
              <w:lang w:eastAsia="en-GB"/>
            </w:rPr>
          </w:pPr>
          <w:hyperlink w:anchor="_Toc448581072" w:history="1">
            <w:r w:rsidR="002B5149" w:rsidRPr="00BE4877">
              <w:rPr>
                <w:rStyle w:val="Hyperlink"/>
                <w:noProof/>
              </w:rPr>
              <w:t>3.</w:t>
            </w:r>
            <w:r w:rsidR="002B5149">
              <w:rPr>
                <w:rFonts w:asciiTheme="minorHAnsi" w:hAnsiTheme="minorHAnsi" w:cstheme="minorBidi"/>
                <w:b w:val="0"/>
                <w:caps w:val="0"/>
                <w:noProof/>
                <w:lang w:eastAsia="en-GB"/>
              </w:rPr>
              <w:tab/>
            </w:r>
            <w:r w:rsidR="002B5149" w:rsidRPr="00BE4877">
              <w:rPr>
                <w:rStyle w:val="Hyperlink"/>
                <w:noProof/>
              </w:rPr>
              <w:t>Implementation</w:t>
            </w:r>
            <w:r w:rsidR="002B5149">
              <w:rPr>
                <w:noProof/>
                <w:webHidden/>
              </w:rPr>
              <w:tab/>
            </w:r>
            <w:r w:rsidR="002B5149">
              <w:rPr>
                <w:noProof/>
                <w:webHidden/>
              </w:rPr>
              <w:fldChar w:fldCharType="begin"/>
            </w:r>
            <w:r w:rsidR="002B5149">
              <w:rPr>
                <w:noProof/>
                <w:webHidden/>
              </w:rPr>
              <w:instrText xml:space="preserve"> PAGEREF _Toc448581072 \h </w:instrText>
            </w:r>
            <w:r w:rsidR="002B5149">
              <w:rPr>
                <w:noProof/>
                <w:webHidden/>
              </w:rPr>
            </w:r>
            <w:r w:rsidR="002B5149">
              <w:rPr>
                <w:noProof/>
                <w:webHidden/>
              </w:rPr>
              <w:fldChar w:fldCharType="separate"/>
            </w:r>
            <w:r w:rsidR="002B5149">
              <w:rPr>
                <w:noProof/>
                <w:webHidden/>
              </w:rPr>
              <w:t>23</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73" w:history="1">
            <w:r w:rsidR="002B5149" w:rsidRPr="00BE4877">
              <w:rPr>
                <w:rStyle w:val="Hyperlink"/>
                <w:noProof/>
              </w:rPr>
              <w:t>3.1.</w:t>
            </w:r>
            <w:r w:rsidR="002B5149">
              <w:rPr>
                <w:rFonts w:asciiTheme="minorHAnsi" w:hAnsiTheme="minorHAnsi" w:cstheme="minorBidi"/>
                <w:smallCaps w:val="0"/>
                <w:noProof/>
                <w:lang w:eastAsia="en-GB"/>
              </w:rPr>
              <w:tab/>
            </w:r>
            <w:r w:rsidR="002B5149" w:rsidRPr="00BE4877">
              <w:rPr>
                <w:rStyle w:val="Hyperlink"/>
                <w:noProof/>
              </w:rPr>
              <w:t>Features</w:t>
            </w:r>
            <w:r w:rsidR="002B5149">
              <w:rPr>
                <w:noProof/>
                <w:webHidden/>
              </w:rPr>
              <w:tab/>
            </w:r>
            <w:r w:rsidR="002B5149">
              <w:rPr>
                <w:noProof/>
                <w:webHidden/>
              </w:rPr>
              <w:fldChar w:fldCharType="begin"/>
            </w:r>
            <w:r w:rsidR="002B5149">
              <w:rPr>
                <w:noProof/>
                <w:webHidden/>
              </w:rPr>
              <w:instrText xml:space="preserve"> PAGEREF _Toc448581073 \h </w:instrText>
            </w:r>
            <w:r w:rsidR="002B5149">
              <w:rPr>
                <w:noProof/>
                <w:webHidden/>
              </w:rPr>
            </w:r>
            <w:r w:rsidR="002B5149">
              <w:rPr>
                <w:noProof/>
                <w:webHidden/>
              </w:rPr>
              <w:fldChar w:fldCharType="separate"/>
            </w:r>
            <w:r w:rsidR="002B5149">
              <w:rPr>
                <w:noProof/>
                <w:webHidden/>
              </w:rPr>
              <w:t>23</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74" w:history="1">
            <w:r w:rsidR="002B5149" w:rsidRPr="00BE4877">
              <w:rPr>
                <w:rStyle w:val="Hyperlink"/>
                <w:noProof/>
              </w:rPr>
              <w:t>3.1.1.</w:t>
            </w:r>
            <w:r w:rsidR="002B5149">
              <w:rPr>
                <w:rFonts w:asciiTheme="minorHAnsi" w:hAnsiTheme="minorHAnsi" w:cstheme="minorBidi"/>
                <w:i w:val="0"/>
                <w:noProof/>
                <w:lang w:eastAsia="en-GB"/>
              </w:rPr>
              <w:tab/>
            </w:r>
            <w:r w:rsidR="002B5149" w:rsidRPr="00BE4877">
              <w:rPr>
                <w:rStyle w:val="Hyperlink"/>
                <w:noProof/>
              </w:rPr>
              <w:t>Filling the App with Content</w:t>
            </w:r>
            <w:r w:rsidR="002B5149">
              <w:rPr>
                <w:noProof/>
                <w:webHidden/>
              </w:rPr>
              <w:tab/>
            </w:r>
            <w:r w:rsidR="002B5149">
              <w:rPr>
                <w:noProof/>
                <w:webHidden/>
              </w:rPr>
              <w:fldChar w:fldCharType="begin"/>
            </w:r>
            <w:r w:rsidR="002B5149">
              <w:rPr>
                <w:noProof/>
                <w:webHidden/>
              </w:rPr>
              <w:instrText xml:space="preserve"> PAGEREF _Toc448581074 \h </w:instrText>
            </w:r>
            <w:r w:rsidR="002B5149">
              <w:rPr>
                <w:noProof/>
                <w:webHidden/>
              </w:rPr>
            </w:r>
            <w:r w:rsidR="002B5149">
              <w:rPr>
                <w:noProof/>
                <w:webHidden/>
              </w:rPr>
              <w:fldChar w:fldCharType="separate"/>
            </w:r>
            <w:r w:rsidR="002B5149">
              <w:rPr>
                <w:noProof/>
                <w:webHidden/>
              </w:rPr>
              <w:t>23</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75" w:history="1">
            <w:r w:rsidR="002B5149" w:rsidRPr="00BE4877">
              <w:rPr>
                <w:rStyle w:val="Hyperlink"/>
                <w:noProof/>
              </w:rPr>
              <w:t>3.1.2.</w:t>
            </w:r>
            <w:r w:rsidR="002B5149">
              <w:rPr>
                <w:rFonts w:asciiTheme="minorHAnsi" w:hAnsiTheme="minorHAnsi" w:cstheme="minorBidi"/>
                <w:i w:val="0"/>
                <w:noProof/>
                <w:lang w:eastAsia="en-GB"/>
              </w:rPr>
              <w:tab/>
            </w:r>
            <w:r w:rsidR="002B5149" w:rsidRPr="00BE4877">
              <w:rPr>
                <w:rStyle w:val="Hyperlink"/>
                <w:noProof/>
              </w:rPr>
              <w:t>Offline Storage of Data</w:t>
            </w:r>
            <w:r w:rsidR="002B5149">
              <w:rPr>
                <w:noProof/>
                <w:webHidden/>
              </w:rPr>
              <w:tab/>
            </w:r>
            <w:r w:rsidR="002B5149">
              <w:rPr>
                <w:noProof/>
                <w:webHidden/>
              </w:rPr>
              <w:fldChar w:fldCharType="begin"/>
            </w:r>
            <w:r w:rsidR="002B5149">
              <w:rPr>
                <w:noProof/>
                <w:webHidden/>
              </w:rPr>
              <w:instrText xml:space="preserve"> PAGEREF _Toc448581075 \h </w:instrText>
            </w:r>
            <w:r w:rsidR="002B5149">
              <w:rPr>
                <w:noProof/>
                <w:webHidden/>
              </w:rPr>
            </w:r>
            <w:r w:rsidR="002B5149">
              <w:rPr>
                <w:noProof/>
                <w:webHidden/>
              </w:rPr>
              <w:fldChar w:fldCharType="separate"/>
            </w:r>
            <w:r w:rsidR="002B5149">
              <w:rPr>
                <w:noProof/>
                <w:webHidden/>
              </w:rPr>
              <w:t>24</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76" w:history="1">
            <w:r w:rsidR="002B5149" w:rsidRPr="00BE4877">
              <w:rPr>
                <w:rStyle w:val="Hyperlink"/>
                <w:noProof/>
              </w:rPr>
              <w:t>3.1.3.</w:t>
            </w:r>
            <w:r w:rsidR="002B5149">
              <w:rPr>
                <w:rFonts w:asciiTheme="minorHAnsi" w:hAnsiTheme="minorHAnsi" w:cstheme="minorBidi"/>
                <w:i w:val="0"/>
                <w:noProof/>
                <w:lang w:eastAsia="en-GB"/>
              </w:rPr>
              <w:tab/>
            </w:r>
            <w:r w:rsidR="002B5149" w:rsidRPr="00BE4877">
              <w:rPr>
                <w:rStyle w:val="Hyperlink"/>
                <w:noProof/>
              </w:rPr>
              <w:t>Updating the Apps Content</w:t>
            </w:r>
            <w:r w:rsidR="002B5149">
              <w:rPr>
                <w:noProof/>
                <w:webHidden/>
              </w:rPr>
              <w:tab/>
            </w:r>
            <w:r w:rsidR="002B5149">
              <w:rPr>
                <w:noProof/>
                <w:webHidden/>
              </w:rPr>
              <w:fldChar w:fldCharType="begin"/>
            </w:r>
            <w:r w:rsidR="002B5149">
              <w:rPr>
                <w:noProof/>
                <w:webHidden/>
              </w:rPr>
              <w:instrText xml:space="preserve"> PAGEREF _Toc448581076 \h </w:instrText>
            </w:r>
            <w:r w:rsidR="002B5149">
              <w:rPr>
                <w:noProof/>
                <w:webHidden/>
              </w:rPr>
            </w:r>
            <w:r w:rsidR="002B5149">
              <w:rPr>
                <w:noProof/>
                <w:webHidden/>
              </w:rPr>
              <w:fldChar w:fldCharType="separate"/>
            </w:r>
            <w:r w:rsidR="002B5149">
              <w:rPr>
                <w:noProof/>
                <w:webHidden/>
              </w:rPr>
              <w:t>26</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77" w:history="1">
            <w:r w:rsidR="002B5149" w:rsidRPr="00BE4877">
              <w:rPr>
                <w:rStyle w:val="Hyperlink"/>
                <w:noProof/>
              </w:rPr>
              <w:t>3.2.</w:t>
            </w:r>
            <w:r w:rsidR="002B5149">
              <w:rPr>
                <w:rFonts w:asciiTheme="minorHAnsi" w:hAnsiTheme="minorHAnsi" w:cstheme="minorBidi"/>
                <w:smallCaps w:val="0"/>
                <w:noProof/>
                <w:lang w:eastAsia="en-GB"/>
              </w:rPr>
              <w:tab/>
            </w:r>
            <w:r w:rsidR="002B5149" w:rsidRPr="00BE4877">
              <w:rPr>
                <w:rStyle w:val="Hyperlink"/>
                <w:noProof/>
              </w:rPr>
              <w:t>User Interface</w:t>
            </w:r>
            <w:r w:rsidR="002B5149">
              <w:rPr>
                <w:noProof/>
                <w:webHidden/>
              </w:rPr>
              <w:tab/>
            </w:r>
            <w:r w:rsidR="002B5149">
              <w:rPr>
                <w:noProof/>
                <w:webHidden/>
              </w:rPr>
              <w:fldChar w:fldCharType="begin"/>
            </w:r>
            <w:r w:rsidR="002B5149">
              <w:rPr>
                <w:noProof/>
                <w:webHidden/>
              </w:rPr>
              <w:instrText xml:space="preserve"> PAGEREF _Toc448581077 \h </w:instrText>
            </w:r>
            <w:r w:rsidR="002B5149">
              <w:rPr>
                <w:noProof/>
                <w:webHidden/>
              </w:rPr>
            </w:r>
            <w:r w:rsidR="002B5149">
              <w:rPr>
                <w:noProof/>
                <w:webHidden/>
              </w:rPr>
              <w:fldChar w:fldCharType="separate"/>
            </w:r>
            <w:r w:rsidR="002B5149">
              <w:rPr>
                <w:noProof/>
                <w:webHidden/>
              </w:rPr>
              <w:t>27</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78" w:history="1">
            <w:r w:rsidR="002B5149" w:rsidRPr="00BE4877">
              <w:rPr>
                <w:rStyle w:val="Hyperlink"/>
                <w:noProof/>
              </w:rPr>
              <w:t>3.2.1.</w:t>
            </w:r>
            <w:r w:rsidR="002B5149">
              <w:rPr>
                <w:rFonts w:asciiTheme="minorHAnsi" w:hAnsiTheme="minorHAnsi" w:cstheme="minorBidi"/>
                <w:i w:val="0"/>
                <w:noProof/>
                <w:lang w:eastAsia="en-GB"/>
              </w:rPr>
              <w:tab/>
            </w:r>
            <w:r w:rsidR="002B5149" w:rsidRPr="00BE4877">
              <w:rPr>
                <w:rStyle w:val="Hyperlink"/>
                <w:noProof/>
              </w:rPr>
              <w:t>Single Page Topic Areas</w:t>
            </w:r>
            <w:r w:rsidR="002B5149">
              <w:rPr>
                <w:noProof/>
                <w:webHidden/>
              </w:rPr>
              <w:tab/>
            </w:r>
            <w:r w:rsidR="002B5149">
              <w:rPr>
                <w:noProof/>
                <w:webHidden/>
              </w:rPr>
              <w:fldChar w:fldCharType="begin"/>
            </w:r>
            <w:r w:rsidR="002B5149">
              <w:rPr>
                <w:noProof/>
                <w:webHidden/>
              </w:rPr>
              <w:instrText xml:space="preserve"> PAGEREF _Toc448581078 \h </w:instrText>
            </w:r>
            <w:r w:rsidR="002B5149">
              <w:rPr>
                <w:noProof/>
                <w:webHidden/>
              </w:rPr>
            </w:r>
            <w:r w:rsidR="002B5149">
              <w:rPr>
                <w:noProof/>
                <w:webHidden/>
              </w:rPr>
              <w:fldChar w:fldCharType="separate"/>
            </w:r>
            <w:r w:rsidR="002B5149">
              <w:rPr>
                <w:noProof/>
                <w:webHidden/>
              </w:rPr>
              <w:t>27</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79" w:history="1">
            <w:r w:rsidR="002B5149" w:rsidRPr="00BE4877">
              <w:rPr>
                <w:rStyle w:val="Hyperlink"/>
                <w:noProof/>
              </w:rPr>
              <w:t>3.2.2.</w:t>
            </w:r>
            <w:r w:rsidR="002B5149">
              <w:rPr>
                <w:rFonts w:asciiTheme="minorHAnsi" w:hAnsiTheme="minorHAnsi" w:cstheme="minorBidi"/>
                <w:i w:val="0"/>
                <w:noProof/>
                <w:lang w:eastAsia="en-GB"/>
              </w:rPr>
              <w:tab/>
            </w:r>
            <w:r w:rsidR="002B5149" w:rsidRPr="00BE4877">
              <w:rPr>
                <w:rStyle w:val="Hyperlink"/>
                <w:noProof/>
              </w:rPr>
              <w:t>Pages Containing Large Amounts of Content</w:t>
            </w:r>
            <w:r w:rsidR="002B5149">
              <w:rPr>
                <w:noProof/>
                <w:webHidden/>
              </w:rPr>
              <w:tab/>
            </w:r>
            <w:r w:rsidR="002B5149">
              <w:rPr>
                <w:noProof/>
                <w:webHidden/>
              </w:rPr>
              <w:fldChar w:fldCharType="begin"/>
            </w:r>
            <w:r w:rsidR="002B5149">
              <w:rPr>
                <w:noProof/>
                <w:webHidden/>
              </w:rPr>
              <w:instrText xml:space="preserve"> PAGEREF _Toc448581079 \h </w:instrText>
            </w:r>
            <w:r w:rsidR="002B5149">
              <w:rPr>
                <w:noProof/>
                <w:webHidden/>
              </w:rPr>
            </w:r>
            <w:r w:rsidR="002B5149">
              <w:rPr>
                <w:noProof/>
                <w:webHidden/>
              </w:rPr>
              <w:fldChar w:fldCharType="separate"/>
            </w:r>
            <w:r w:rsidR="002B5149">
              <w:rPr>
                <w:noProof/>
                <w:webHidden/>
              </w:rPr>
              <w:t>27</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80" w:history="1">
            <w:r w:rsidR="002B5149" w:rsidRPr="00BE4877">
              <w:rPr>
                <w:rStyle w:val="Hyperlink"/>
                <w:noProof/>
              </w:rPr>
              <w:t>3.2.3.</w:t>
            </w:r>
            <w:r w:rsidR="002B5149">
              <w:rPr>
                <w:rFonts w:asciiTheme="minorHAnsi" w:hAnsiTheme="minorHAnsi" w:cstheme="minorBidi"/>
                <w:i w:val="0"/>
                <w:noProof/>
                <w:lang w:eastAsia="en-GB"/>
              </w:rPr>
              <w:tab/>
            </w:r>
            <w:r w:rsidR="002B5149" w:rsidRPr="00BE4877">
              <w:rPr>
                <w:rStyle w:val="Hyperlink"/>
                <w:noProof/>
              </w:rPr>
              <w:t>Menu/Home Page</w:t>
            </w:r>
            <w:r w:rsidR="002B5149">
              <w:rPr>
                <w:noProof/>
                <w:webHidden/>
              </w:rPr>
              <w:tab/>
            </w:r>
            <w:r w:rsidR="002B5149">
              <w:rPr>
                <w:noProof/>
                <w:webHidden/>
              </w:rPr>
              <w:fldChar w:fldCharType="begin"/>
            </w:r>
            <w:r w:rsidR="002B5149">
              <w:rPr>
                <w:noProof/>
                <w:webHidden/>
              </w:rPr>
              <w:instrText xml:space="preserve"> PAGEREF _Toc448581080 \h </w:instrText>
            </w:r>
            <w:r w:rsidR="002B5149">
              <w:rPr>
                <w:noProof/>
                <w:webHidden/>
              </w:rPr>
            </w:r>
            <w:r w:rsidR="002B5149">
              <w:rPr>
                <w:noProof/>
                <w:webHidden/>
              </w:rPr>
              <w:fldChar w:fldCharType="separate"/>
            </w:r>
            <w:r w:rsidR="002B5149">
              <w:rPr>
                <w:noProof/>
                <w:webHidden/>
              </w:rPr>
              <w:t>28</w:t>
            </w:r>
            <w:r w:rsidR="002B5149">
              <w:rPr>
                <w:noProof/>
                <w:webHidden/>
              </w:rPr>
              <w:fldChar w:fldCharType="end"/>
            </w:r>
          </w:hyperlink>
        </w:p>
        <w:p w:rsidR="002B5149" w:rsidRDefault="00723285">
          <w:pPr>
            <w:pStyle w:val="TOC1"/>
            <w:tabs>
              <w:tab w:val="left" w:pos="440"/>
              <w:tab w:val="right" w:leader="dot" w:pos="8290"/>
            </w:tabs>
            <w:rPr>
              <w:rFonts w:asciiTheme="minorHAnsi" w:hAnsiTheme="minorHAnsi" w:cstheme="minorBidi"/>
              <w:b w:val="0"/>
              <w:caps w:val="0"/>
              <w:noProof/>
              <w:lang w:eastAsia="en-GB"/>
            </w:rPr>
          </w:pPr>
          <w:hyperlink w:anchor="_Toc448581081" w:history="1">
            <w:r w:rsidR="002B5149" w:rsidRPr="00BE4877">
              <w:rPr>
                <w:rStyle w:val="Hyperlink"/>
                <w:noProof/>
              </w:rPr>
              <w:t>4.</w:t>
            </w:r>
            <w:r w:rsidR="002B5149">
              <w:rPr>
                <w:rFonts w:asciiTheme="minorHAnsi" w:hAnsiTheme="minorHAnsi" w:cstheme="minorBidi"/>
                <w:b w:val="0"/>
                <w:caps w:val="0"/>
                <w:noProof/>
                <w:lang w:eastAsia="en-GB"/>
              </w:rPr>
              <w:tab/>
            </w:r>
            <w:r w:rsidR="002B5149" w:rsidRPr="00BE4877">
              <w:rPr>
                <w:rStyle w:val="Hyperlink"/>
                <w:noProof/>
              </w:rPr>
              <w:t>Testing</w:t>
            </w:r>
            <w:r w:rsidR="002B5149">
              <w:rPr>
                <w:noProof/>
                <w:webHidden/>
              </w:rPr>
              <w:tab/>
            </w:r>
            <w:r w:rsidR="002B5149">
              <w:rPr>
                <w:noProof/>
                <w:webHidden/>
              </w:rPr>
              <w:fldChar w:fldCharType="begin"/>
            </w:r>
            <w:r w:rsidR="002B5149">
              <w:rPr>
                <w:noProof/>
                <w:webHidden/>
              </w:rPr>
              <w:instrText xml:space="preserve"> PAGEREF _Toc448581081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82" w:history="1">
            <w:r w:rsidR="002B5149" w:rsidRPr="00BE4877">
              <w:rPr>
                <w:rStyle w:val="Hyperlink"/>
                <w:noProof/>
                <w:lang w:val="en-US"/>
              </w:rPr>
              <w:t>4.1.</w:t>
            </w:r>
            <w:r w:rsidR="002B5149">
              <w:rPr>
                <w:rFonts w:asciiTheme="minorHAnsi" w:hAnsiTheme="minorHAnsi" w:cstheme="minorBidi"/>
                <w:smallCaps w:val="0"/>
                <w:noProof/>
                <w:lang w:eastAsia="en-GB"/>
              </w:rPr>
              <w:tab/>
            </w:r>
            <w:r w:rsidR="002B5149" w:rsidRPr="00BE4877">
              <w:rPr>
                <w:rStyle w:val="Hyperlink"/>
                <w:noProof/>
                <w:lang w:val="en-US"/>
              </w:rPr>
              <w:t>Overall Approach to Testing</w:t>
            </w:r>
            <w:r w:rsidR="002B5149">
              <w:rPr>
                <w:noProof/>
                <w:webHidden/>
              </w:rPr>
              <w:tab/>
            </w:r>
            <w:r w:rsidR="002B5149">
              <w:rPr>
                <w:noProof/>
                <w:webHidden/>
              </w:rPr>
              <w:fldChar w:fldCharType="begin"/>
            </w:r>
            <w:r w:rsidR="002B5149">
              <w:rPr>
                <w:noProof/>
                <w:webHidden/>
              </w:rPr>
              <w:instrText xml:space="preserve"> PAGEREF _Toc448581082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83" w:history="1">
            <w:r w:rsidR="002B5149" w:rsidRPr="00BE4877">
              <w:rPr>
                <w:rStyle w:val="Hyperlink"/>
                <w:noProof/>
                <w:lang w:val="en-US"/>
              </w:rPr>
              <w:t>4.2.</w:t>
            </w:r>
            <w:r w:rsidR="002B5149">
              <w:rPr>
                <w:rFonts w:asciiTheme="minorHAnsi" w:hAnsiTheme="minorHAnsi" w:cstheme="minorBidi"/>
                <w:smallCaps w:val="0"/>
                <w:noProof/>
                <w:lang w:eastAsia="en-GB"/>
              </w:rPr>
              <w:tab/>
            </w:r>
            <w:r w:rsidR="002B5149" w:rsidRPr="00BE4877">
              <w:rPr>
                <w:rStyle w:val="Hyperlink"/>
                <w:noProof/>
                <w:lang w:val="en-US"/>
              </w:rPr>
              <w:t>Automated Testing</w:t>
            </w:r>
            <w:r w:rsidR="002B5149">
              <w:rPr>
                <w:noProof/>
                <w:webHidden/>
              </w:rPr>
              <w:tab/>
            </w:r>
            <w:r w:rsidR="002B5149">
              <w:rPr>
                <w:noProof/>
                <w:webHidden/>
              </w:rPr>
              <w:fldChar w:fldCharType="begin"/>
            </w:r>
            <w:r w:rsidR="002B5149">
              <w:rPr>
                <w:noProof/>
                <w:webHidden/>
              </w:rPr>
              <w:instrText xml:space="preserve"> PAGEREF _Toc448581083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84" w:history="1">
            <w:r w:rsidR="002B5149" w:rsidRPr="00BE4877">
              <w:rPr>
                <w:rStyle w:val="Hyperlink"/>
                <w:noProof/>
                <w:lang w:val="en-US"/>
              </w:rPr>
              <w:t>4.2.1.</w:t>
            </w:r>
            <w:r w:rsidR="002B5149">
              <w:rPr>
                <w:rFonts w:asciiTheme="minorHAnsi" w:hAnsiTheme="minorHAnsi" w:cstheme="minorBidi"/>
                <w:i w:val="0"/>
                <w:noProof/>
                <w:lang w:eastAsia="en-GB"/>
              </w:rPr>
              <w:tab/>
            </w:r>
            <w:r w:rsidR="002B5149" w:rsidRPr="00BE4877">
              <w:rPr>
                <w:rStyle w:val="Hyperlink"/>
                <w:noProof/>
                <w:lang w:val="en-US"/>
              </w:rPr>
              <w:t>Unit Tests</w:t>
            </w:r>
            <w:r w:rsidR="002B5149">
              <w:rPr>
                <w:noProof/>
                <w:webHidden/>
              </w:rPr>
              <w:tab/>
            </w:r>
            <w:r w:rsidR="002B5149">
              <w:rPr>
                <w:noProof/>
                <w:webHidden/>
              </w:rPr>
              <w:fldChar w:fldCharType="begin"/>
            </w:r>
            <w:r w:rsidR="002B5149">
              <w:rPr>
                <w:noProof/>
                <w:webHidden/>
              </w:rPr>
              <w:instrText xml:space="preserve"> PAGEREF _Toc448581084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85" w:history="1">
            <w:r w:rsidR="002B5149" w:rsidRPr="00BE4877">
              <w:rPr>
                <w:rStyle w:val="Hyperlink"/>
                <w:noProof/>
                <w:lang w:val="en-US"/>
              </w:rPr>
              <w:t>4.2.2.</w:t>
            </w:r>
            <w:r w:rsidR="002B5149">
              <w:rPr>
                <w:rFonts w:asciiTheme="minorHAnsi" w:hAnsiTheme="minorHAnsi" w:cstheme="minorBidi"/>
                <w:i w:val="0"/>
                <w:noProof/>
                <w:lang w:eastAsia="en-GB"/>
              </w:rPr>
              <w:tab/>
            </w:r>
            <w:r w:rsidR="002B5149" w:rsidRPr="00BE4877">
              <w:rPr>
                <w:rStyle w:val="Hyperlink"/>
                <w:noProof/>
                <w:lang w:val="en-US"/>
              </w:rPr>
              <w:t>User Interface Testing</w:t>
            </w:r>
            <w:r w:rsidR="002B5149">
              <w:rPr>
                <w:noProof/>
                <w:webHidden/>
              </w:rPr>
              <w:tab/>
            </w:r>
            <w:r w:rsidR="002B5149">
              <w:rPr>
                <w:noProof/>
                <w:webHidden/>
              </w:rPr>
              <w:fldChar w:fldCharType="begin"/>
            </w:r>
            <w:r w:rsidR="002B5149">
              <w:rPr>
                <w:noProof/>
                <w:webHidden/>
              </w:rPr>
              <w:instrText xml:space="preserve"> PAGEREF _Toc448581085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86" w:history="1">
            <w:r w:rsidR="002B5149" w:rsidRPr="00BE4877">
              <w:rPr>
                <w:rStyle w:val="Hyperlink"/>
                <w:noProof/>
                <w:lang w:val="en-US"/>
              </w:rPr>
              <w:t>4.2.3.</w:t>
            </w:r>
            <w:r w:rsidR="002B5149">
              <w:rPr>
                <w:rFonts w:asciiTheme="minorHAnsi" w:hAnsiTheme="minorHAnsi" w:cstheme="minorBidi"/>
                <w:i w:val="0"/>
                <w:noProof/>
                <w:lang w:eastAsia="en-GB"/>
              </w:rPr>
              <w:tab/>
            </w:r>
            <w:r w:rsidR="002B5149" w:rsidRPr="00BE4877">
              <w:rPr>
                <w:rStyle w:val="Hyperlink"/>
                <w:noProof/>
                <w:lang w:val="en-US"/>
              </w:rPr>
              <w:t>Stress Testing</w:t>
            </w:r>
            <w:r w:rsidR="002B5149">
              <w:rPr>
                <w:noProof/>
                <w:webHidden/>
              </w:rPr>
              <w:tab/>
            </w:r>
            <w:r w:rsidR="002B5149">
              <w:rPr>
                <w:noProof/>
                <w:webHidden/>
              </w:rPr>
              <w:fldChar w:fldCharType="begin"/>
            </w:r>
            <w:r w:rsidR="002B5149">
              <w:rPr>
                <w:noProof/>
                <w:webHidden/>
              </w:rPr>
              <w:instrText xml:space="preserve"> PAGEREF _Toc448581086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3"/>
            <w:tabs>
              <w:tab w:val="left" w:pos="1320"/>
              <w:tab w:val="right" w:leader="dot" w:pos="8290"/>
            </w:tabs>
            <w:rPr>
              <w:rFonts w:asciiTheme="minorHAnsi" w:hAnsiTheme="minorHAnsi" w:cstheme="minorBidi"/>
              <w:i w:val="0"/>
              <w:noProof/>
              <w:lang w:eastAsia="en-GB"/>
            </w:rPr>
          </w:pPr>
          <w:hyperlink w:anchor="_Toc448581087" w:history="1">
            <w:r w:rsidR="002B5149" w:rsidRPr="00BE4877">
              <w:rPr>
                <w:rStyle w:val="Hyperlink"/>
                <w:noProof/>
                <w:lang w:val="en-US"/>
              </w:rPr>
              <w:t>4.2.4.</w:t>
            </w:r>
            <w:r w:rsidR="002B5149">
              <w:rPr>
                <w:rFonts w:asciiTheme="minorHAnsi" w:hAnsiTheme="minorHAnsi" w:cstheme="minorBidi"/>
                <w:i w:val="0"/>
                <w:noProof/>
                <w:lang w:eastAsia="en-GB"/>
              </w:rPr>
              <w:tab/>
            </w:r>
            <w:r w:rsidR="002B5149" w:rsidRPr="00BE4877">
              <w:rPr>
                <w:rStyle w:val="Hyperlink"/>
                <w:noProof/>
                <w:lang w:val="en-US"/>
              </w:rPr>
              <w:t>Other Types of Testing</w:t>
            </w:r>
            <w:r w:rsidR="002B5149">
              <w:rPr>
                <w:noProof/>
                <w:webHidden/>
              </w:rPr>
              <w:tab/>
            </w:r>
            <w:r w:rsidR="002B5149">
              <w:rPr>
                <w:noProof/>
                <w:webHidden/>
              </w:rPr>
              <w:fldChar w:fldCharType="begin"/>
            </w:r>
            <w:r w:rsidR="002B5149">
              <w:rPr>
                <w:noProof/>
                <w:webHidden/>
              </w:rPr>
              <w:instrText xml:space="preserve"> PAGEREF _Toc448581087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88" w:history="1">
            <w:r w:rsidR="002B5149" w:rsidRPr="00BE4877">
              <w:rPr>
                <w:rStyle w:val="Hyperlink"/>
                <w:noProof/>
                <w:lang w:val="en-US"/>
              </w:rPr>
              <w:t>4.3.</w:t>
            </w:r>
            <w:r w:rsidR="002B5149">
              <w:rPr>
                <w:rFonts w:asciiTheme="minorHAnsi" w:hAnsiTheme="minorHAnsi" w:cstheme="minorBidi"/>
                <w:smallCaps w:val="0"/>
                <w:noProof/>
                <w:lang w:eastAsia="en-GB"/>
              </w:rPr>
              <w:tab/>
            </w:r>
            <w:r w:rsidR="002B5149" w:rsidRPr="00BE4877">
              <w:rPr>
                <w:rStyle w:val="Hyperlink"/>
                <w:noProof/>
                <w:lang w:val="en-US"/>
              </w:rPr>
              <w:t>Integration Testing</w:t>
            </w:r>
            <w:r w:rsidR="002B5149">
              <w:rPr>
                <w:noProof/>
                <w:webHidden/>
              </w:rPr>
              <w:tab/>
            </w:r>
            <w:r w:rsidR="002B5149">
              <w:rPr>
                <w:noProof/>
                <w:webHidden/>
              </w:rPr>
              <w:fldChar w:fldCharType="begin"/>
            </w:r>
            <w:r w:rsidR="002B5149">
              <w:rPr>
                <w:noProof/>
                <w:webHidden/>
              </w:rPr>
              <w:instrText xml:space="preserve"> PAGEREF _Toc448581088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89" w:history="1">
            <w:r w:rsidR="002B5149" w:rsidRPr="00BE4877">
              <w:rPr>
                <w:rStyle w:val="Hyperlink"/>
                <w:noProof/>
                <w:lang w:val="en-US"/>
              </w:rPr>
              <w:t>4.4.</w:t>
            </w:r>
            <w:r w:rsidR="002B5149">
              <w:rPr>
                <w:rFonts w:asciiTheme="minorHAnsi" w:hAnsiTheme="minorHAnsi" w:cstheme="minorBidi"/>
                <w:smallCaps w:val="0"/>
                <w:noProof/>
                <w:lang w:eastAsia="en-GB"/>
              </w:rPr>
              <w:tab/>
            </w:r>
            <w:r w:rsidR="002B5149" w:rsidRPr="00BE4877">
              <w:rPr>
                <w:rStyle w:val="Hyperlink"/>
                <w:noProof/>
                <w:lang w:val="en-US"/>
              </w:rPr>
              <w:t>User Testing</w:t>
            </w:r>
            <w:r w:rsidR="002B5149">
              <w:rPr>
                <w:noProof/>
                <w:webHidden/>
              </w:rPr>
              <w:tab/>
            </w:r>
            <w:r w:rsidR="002B5149">
              <w:rPr>
                <w:noProof/>
                <w:webHidden/>
              </w:rPr>
              <w:fldChar w:fldCharType="begin"/>
            </w:r>
            <w:r w:rsidR="002B5149">
              <w:rPr>
                <w:noProof/>
                <w:webHidden/>
              </w:rPr>
              <w:instrText xml:space="preserve"> PAGEREF _Toc448581089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723285">
          <w:pPr>
            <w:pStyle w:val="TOC1"/>
            <w:tabs>
              <w:tab w:val="left" w:pos="440"/>
              <w:tab w:val="right" w:leader="dot" w:pos="8290"/>
            </w:tabs>
            <w:rPr>
              <w:rFonts w:asciiTheme="minorHAnsi" w:hAnsiTheme="minorHAnsi" w:cstheme="minorBidi"/>
              <w:b w:val="0"/>
              <w:caps w:val="0"/>
              <w:noProof/>
              <w:lang w:eastAsia="en-GB"/>
            </w:rPr>
          </w:pPr>
          <w:hyperlink w:anchor="_Toc448581090" w:history="1">
            <w:r w:rsidR="002B5149" w:rsidRPr="00BE4877">
              <w:rPr>
                <w:rStyle w:val="Hyperlink"/>
                <w:noProof/>
              </w:rPr>
              <w:t>5.</w:t>
            </w:r>
            <w:r w:rsidR="002B5149">
              <w:rPr>
                <w:rFonts w:asciiTheme="minorHAnsi" w:hAnsiTheme="minorHAnsi" w:cstheme="minorBidi"/>
                <w:b w:val="0"/>
                <w:caps w:val="0"/>
                <w:noProof/>
                <w:lang w:eastAsia="en-GB"/>
              </w:rPr>
              <w:tab/>
            </w:r>
            <w:r w:rsidR="002B5149" w:rsidRPr="00BE4877">
              <w:rPr>
                <w:rStyle w:val="Hyperlink"/>
                <w:noProof/>
              </w:rPr>
              <w:t>Critical Evaluation ~2000</w:t>
            </w:r>
            <w:r w:rsidR="002B5149">
              <w:rPr>
                <w:noProof/>
                <w:webHidden/>
              </w:rPr>
              <w:tab/>
            </w:r>
            <w:r w:rsidR="002B5149">
              <w:rPr>
                <w:noProof/>
                <w:webHidden/>
              </w:rPr>
              <w:fldChar w:fldCharType="begin"/>
            </w:r>
            <w:r w:rsidR="002B5149">
              <w:rPr>
                <w:noProof/>
                <w:webHidden/>
              </w:rPr>
              <w:instrText xml:space="preserve"> PAGEREF _Toc448581090 \h </w:instrText>
            </w:r>
            <w:r w:rsidR="002B5149">
              <w:rPr>
                <w:noProof/>
                <w:webHidden/>
              </w:rPr>
            </w:r>
            <w:r w:rsidR="002B5149">
              <w:rPr>
                <w:noProof/>
                <w:webHidden/>
              </w:rPr>
              <w:fldChar w:fldCharType="separate"/>
            </w:r>
            <w:r w:rsidR="002B5149">
              <w:rPr>
                <w:noProof/>
                <w:webHidden/>
              </w:rPr>
              <w:t>31</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91" w:history="1">
            <w:r w:rsidR="002B5149" w:rsidRPr="00BE4877">
              <w:rPr>
                <w:rStyle w:val="Hyperlink"/>
                <w:noProof/>
                <w:lang w:val="en-US"/>
              </w:rPr>
              <w:t>5.1.</w:t>
            </w:r>
            <w:r w:rsidR="002B5149">
              <w:rPr>
                <w:rFonts w:asciiTheme="minorHAnsi" w:hAnsiTheme="minorHAnsi" w:cstheme="minorBidi"/>
                <w:smallCaps w:val="0"/>
                <w:noProof/>
                <w:lang w:eastAsia="en-GB"/>
              </w:rPr>
              <w:tab/>
            </w:r>
            <w:r w:rsidR="002B5149" w:rsidRPr="00BE4877">
              <w:rPr>
                <w:rStyle w:val="Hyperlink"/>
                <w:noProof/>
                <w:lang w:val="en-US"/>
              </w:rPr>
              <w:t>Version Control System</w:t>
            </w:r>
            <w:r w:rsidR="002B5149">
              <w:rPr>
                <w:noProof/>
                <w:webHidden/>
              </w:rPr>
              <w:tab/>
            </w:r>
            <w:r w:rsidR="002B5149">
              <w:rPr>
                <w:noProof/>
                <w:webHidden/>
              </w:rPr>
              <w:fldChar w:fldCharType="begin"/>
            </w:r>
            <w:r w:rsidR="002B5149">
              <w:rPr>
                <w:noProof/>
                <w:webHidden/>
              </w:rPr>
              <w:instrText xml:space="preserve"> PAGEREF _Toc448581091 \h </w:instrText>
            </w:r>
            <w:r w:rsidR="002B5149">
              <w:rPr>
                <w:noProof/>
                <w:webHidden/>
              </w:rPr>
            </w:r>
            <w:r w:rsidR="002B5149">
              <w:rPr>
                <w:noProof/>
                <w:webHidden/>
              </w:rPr>
              <w:fldChar w:fldCharType="separate"/>
            </w:r>
            <w:r w:rsidR="002B5149">
              <w:rPr>
                <w:noProof/>
                <w:webHidden/>
              </w:rPr>
              <w:t>31</w:t>
            </w:r>
            <w:r w:rsidR="002B5149">
              <w:rPr>
                <w:noProof/>
                <w:webHidden/>
              </w:rPr>
              <w:fldChar w:fldCharType="end"/>
            </w:r>
          </w:hyperlink>
        </w:p>
        <w:p w:rsidR="002B5149" w:rsidRDefault="00723285">
          <w:pPr>
            <w:pStyle w:val="TOC1"/>
            <w:tabs>
              <w:tab w:val="left" w:pos="440"/>
              <w:tab w:val="right" w:leader="dot" w:pos="8290"/>
            </w:tabs>
            <w:rPr>
              <w:rFonts w:asciiTheme="minorHAnsi" w:hAnsiTheme="minorHAnsi" w:cstheme="minorBidi"/>
              <w:b w:val="0"/>
              <w:caps w:val="0"/>
              <w:noProof/>
              <w:lang w:eastAsia="en-GB"/>
            </w:rPr>
          </w:pPr>
          <w:hyperlink w:anchor="_Toc448581092" w:history="1">
            <w:r w:rsidR="002B5149" w:rsidRPr="00BE4877">
              <w:rPr>
                <w:rStyle w:val="Hyperlink"/>
                <w:noProof/>
              </w:rPr>
              <w:t>6.</w:t>
            </w:r>
            <w:r w:rsidR="002B5149">
              <w:rPr>
                <w:rFonts w:asciiTheme="minorHAnsi" w:hAnsiTheme="minorHAnsi" w:cstheme="minorBidi"/>
                <w:b w:val="0"/>
                <w:caps w:val="0"/>
                <w:noProof/>
                <w:lang w:eastAsia="en-GB"/>
              </w:rPr>
              <w:tab/>
            </w:r>
            <w:r w:rsidR="002B5149" w:rsidRPr="00BE4877">
              <w:rPr>
                <w:rStyle w:val="Hyperlink"/>
                <w:noProof/>
              </w:rPr>
              <w:t>Appendices</w:t>
            </w:r>
            <w:r w:rsidR="002B5149">
              <w:rPr>
                <w:noProof/>
                <w:webHidden/>
              </w:rPr>
              <w:tab/>
            </w:r>
            <w:r w:rsidR="002B5149">
              <w:rPr>
                <w:noProof/>
                <w:webHidden/>
              </w:rPr>
              <w:fldChar w:fldCharType="begin"/>
            </w:r>
            <w:r w:rsidR="002B5149">
              <w:rPr>
                <w:noProof/>
                <w:webHidden/>
              </w:rPr>
              <w:instrText xml:space="preserve"> PAGEREF _Toc448581092 \h </w:instrText>
            </w:r>
            <w:r w:rsidR="002B5149">
              <w:rPr>
                <w:noProof/>
                <w:webHidden/>
              </w:rPr>
            </w:r>
            <w:r w:rsidR="002B5149">
              <w:rPr>
                <w:noProof/>
                <w:webHidden/>
              </w:rPr>
              <w:fldChar w:fldCharType="separate"/>
            </w:r>
            <w:r w:rsidR="002B5149">
              <w:rPr>
                <w:noProof/>
                <w:webHidden/>
              </w:rPr>
              <w:t>33</w:t>
            </w:r>
            <w:r w:rsidR="002B5149">
              <w:rPr>
                <w:noProof/>
                <w:webHidden/>
              </w:rPr>
              <w:fldChar w:fldCharType="end"/>
            </w:r>
          </w:hyperlink>
        </w:p>
        <w:p w:rsidR="002B5149" w:rsidRDefault="00723285">
          <w:pPr>
            <w:pStyle w:val="TOC2"/>
            <w:tabs>
              <w:tab w:val="left" w:pos="660"/>
              <w:tab w:val="right" w:leader="dot" w:pos="8290"/>
            </w:tabs>
            <w:rPr>
              <w:rFonts w:asciiTheme="minorHAnsi" w:hAnsiTheme="minorHAnsi" w:cstheme="minorBidi"/>
              <w:smallCaps w:val="0"/>
              <w:noProof/>
              <w:lang w:eastAsia="en-GB"/>
            </w:rPr>
          </w:pPr>
          <w:hyperlink w:anchor="_Toc448581093" w:history="1">
            <w:r w:rsidR="002B5149" w:rsidRPr="00BE4877">
              <w:rPr>
                <w:rStyle w:val="Hyperlink"/>
                <w:noProof/>
              </w:rPr>
              <w:t>A.</w:t>
            </w:r>
            <w:r w:rsidR="002B5149">
              <w:rPr>
                <w:rFonts w:asciiTheme="minorHAnsi" w:hAnsiTheme="minorHAnsi" w:cstheme="minorBidi"/>
                <w:smallCaps w:val="0"/>
                <w:noProof/>
                <w:lang w:eastAsia="en-GB"/>
              </w:rPr>
              <w:tab/>
            </w:r>
            <w:r w:rsidR="002B5149" w:rsidRPr="00BE4877">
              <w:rPr>
                <w:rStyle w:val="Hyperlink"/>
                <w:noProof/>
              </w:rPr>
              <w:t>Third-Party Code and Libraries</w:t>
            </w:r>
            <w:r w:rsidR="002B5149">
              <w:rPr>
                <w:noProof/>
                <w:webHidden/>
              </w:rPr>
              <w:tab/>
            </w:r>
            <w:r w:rsidR="002B5149">
              <w:rPr>
                <w:noProof/>
                <w:webHidden/>
              </w:rPr>
              <w:fldChar w:fldCharType="begin"/>
            </w:r>
            <w:r w:rsidR="002B5149">
              <w:rPr>
                <w:noProof/>
                <w:webHidden/>
              </w:rPr>
              <w:instrText xml:space="preserve"> PAGEREF _Toc448581093 \h </w:instrText>
            </w:r>
            <w:r w:rsidR="002B5149">
              <w:rPr>
                <w:noProof/>
                <w:webHidden/>
              </w:rPr>
            </w:r>
            <w:r w:rsidR="002B5149">
              <w:rPr>
                <w:noProof/>
                <w:webHidden/>
              </w:rPr>
              <w:fldChar w:fldCharType="separate"/>
            </w:r>
            <w:r w:rsidR="002B5149">
              <w:rPr>
                <w:noProof/>
                <w:webHidden/>
              </w:rPr>
              <w:t>33</w:t>
            </w:r>
            <w:r w:rsidR="002B5149">
              <w:rPr>
                <w:noProof/>
                <w:webHidden/>
              </w:rPr>
              <w:fldChar w:fldCharType="end"/>
            </w:r>
          </w:hyperlink>
        </w:p>
        <w:p w:rsidR="002B5149" w:rsidRDefault="00723285">
          <w:pPr>
            <w:pStyle w:val="TOC2"/>
            <w:tabs>
              <w:tab w:val="left" w:pos="660"/>
              <w:tab w:val="right" w:leader="dot" w:pos="8290"/>
            </w:tabs>
            <w:rPr>
              <w:rFonts w:asciiTheme="minorHAnsi" w:hAnsiTheme="minorHAnsi" w:cstheme="minorBidi"/>
              <w:smallCaps w:val="0"/>
              <w:noProof/>
              <w:lang w:eastAsia="en-GB"/>
            </w:rPr>
          </w:pPr>
          <w:hyperlink w:anchor="_Toc448581094" w:history="1">
            <w:r w:rsidR="002B5149" w:rsidRPr="00BE4877">
              <w:rPr>
                <w:rStyle w:val="Hyperlink"/>
                <w:noProof/>
              </w:rPr>
              <w:t>B.</w:t>
            </w:r>
            <w:r w:rsidR="002B5149">
              <w:rPr>
                <w:rFonts w:asciiTheme="minorHAnsi" w:hAnsiTheme="minorHAnsi" w:cstheme="minorBidi"/>
                <w:smallCaps w:val="0"/>
                <w:noProof/>
                <w:lang w:eastAsia="en-GB"/>
              </w:rPr>
              <w:tab/>
            </w:r>
            <w:r w:rsidR="002B5149" w:rsidRPr="00BE4877">
              <w:rPr>
                <w:rStyle w:val="Hyperlink"/>
                <w:noProof/>
              </w:rPr>
              <w:t>Ethics Submission</w:t>
            </w:r>
            <w:r w:rsidR="002B5149">
              <w:rPr>
                <w:noProof/>
                <w:webHidden/>
              </w:rPr>
              <w:tab/>
            </w:r>
            <w:r w:rsidR="002B5149">
              <w:rPr>
                <w:noProof/>
                <w:webHidden/>
              </w:rPr>
              <w:fldChar w:fldCharType="begin"/>
            </w:r>
            <w:r w:rsidR="002B5149">
              <w:rPr>
                <w:noProof/>
                <w:webHidden/>
              </w:rPr>
              <w:instrText xml:space="preserve"> PAGEREF _Toc448581094 \h </w:instrText>
            </w:r>
            <w:r w:rsidR="002B5149">
              <w:rPr>
                <w:noProof/>
                <w:webHidden/>
              </w:rPr>
            </w:r>
            <w:r w:rsidR="002B5149">
              <w:rPr>
                <w:noProof/>
                <w:webHidden/>
              </w:rPr>
              <w:fldChar w:fldCharType="separate"/>
            </w:r>
            <w:r w:rsidR="002B5149">
              <w:rPr>
                <w:noProof/>
                <w:webHidden/>
              </w:rPr>
              <w:t>34</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95" w:history="1">
            <w:r w:rsidR="002B5149" w:rsidRPr="00BE4877">
              <w:rPr>
                <w:rStyle w:val="Hyperlink"/>
                <w:noProof/>
              </w:rPr>
              <w:t>C.</w:t>
            </w:r>
            <w:r w:rsidR="002B5149">
              <w:rPr>
                <w:rFonts w:asciiTheme="minorHAnsi" w:hAnsiTheme="minorHAnsi" w:cstheme="minorBidi"/>
                <w:smallCaps w:val="0"/>
                <w:noProof/>
                <w:lang w:eastAsia="en-GB"/>
              </w:rPr>
              <w:tab/>
            </w:r>
            <w:r w:rsidR="002B5149" w:rsidRPr="00BE4877">
              <w:rPr>
                <w:rStyle w:val="Hyperlink"/>
                <w:noProof/>
              </w:rPr>
              <w:t>Code Samples</w:t>
            </w:r>
            <w:r w:rsidR="002B5149">
              <w:rPr>
                <w:noProof/>
                <w:webHidden/>
              </w:rPr>
              <w:tab/>
            </w:r>
            <w:r w:rsidR="002B5149">
              <w:rPr>
                <w:noProof/>
                <w:webHidden/>
              </w:rPr>
              <w:fldChar w:fldCharType="begin"/>
            </w:r>
            <w:r w:rsidR="002B5149">
              <w:rPr>
                <w:noProof/>
                <w:webHidden/>
              </w:rPr>
              <w:instrText xml:space="preserve"> PAGEREF _Toc448581095 \h </w:instrText>
            </w:r>
            <w:r w:rsidR="002B5149">
              <w:rPr>
                <w:noProof/>
                <w:webHidden/>
              </w:rPr>
            </w:r>
            <w:r w:rsidR="002B5149">
              <w:rPr>
                <w:noProof/>
                <w:webHidden/>
              </w:rPr>
              <w:fldChar w:fldCharType="separate"/>
            </w:r>
            <w:r w:rsidR="002B5149">
              <w:rPr>
                <w:noProof/>
                <w:webHidden/>
              </w:rPr>
              <w:t>36</w:t>
            </w:r>
            <w:r w:rsidR="002B5149">
              <w:rPr>
                <w:noProof/>
                <w:webHidden/>
              </w:rPr>
              <w:fldChar w:fldCharType="end"/>
            </w:r>
          </w:hyperlink>
        </w:p>
        <w:p w:rsidR="002B5149" w:rsidRDefault="00723285">
          <w:pPr>
            <w:pStyle w:val="TOC2"/>
            <w:tabs>
              <w:tab w:val="left" w:pos="880"/>
              <w:tab w:val="right" w:leader="dot" w:pos="8290"/>
            </w:tabs>
            <w:rPr>
              <w:rFonts w:asciiTheme="minorHAnsi" w:hAnsiTheme="minorHAnsi" w:cstheme="minorBidi"/>
              <w:smallCaps w:val="0"/>
              <w:noProof/>
              <w:lang w:eastAsia="en-GB"/>
            </w:rPr>
          </w:pPr>
          <w:hyperlink w:anchor="_Toc448581096" w:history="1">
            <w:r w:rsidR="002B5149" w:rsidRPr="00BE4877">
              <w:rPr>
                <w:rStyle w:val="Hyperlink"/>
                <w:noProof/>
              </w:rPr>
              <w:t>D.</w:t>
            </w:r>
            <w:r w:rsidR="002B5149">
              <w:rPr>
                <w:rFonts w:asciiTheme="minorHAnsi" w:hAnsiTheme="minorHAnsi" w:cstheme="minorBidi"/>
                <w:smallCaps w:val="0"/>
                <w:noProof/>
                <w:lang w:eastAsia="en-GB"/>
              </w:rPr>
              <w:tab/>
            </w:r>
            <w:r w:rsidR="002B5149" w:rsidRPr="00BE4877">
              <w:rPr>
                <w:rStyle w:val="Hyperlink"/>
                <w:noProof/>
              </w:rPr>
              <w:t>Similar Apps used by other institutions</w:t>
            </w:r>
            <w:r w:rsidR="002B5149">
              <w:rPr>
                <w:noProof/>
                <w:webHidden/>
              </w:rPr>
              <w:tab/>
            </w:r>
            <w:r w:rsidR="002B5149">
              <w:rPr>
                <w:noProof/>
                <w:webHidden/>
              </w:rPr>
              <w:fldChar w:fldCharType="begin"/>
            </w:r>
            <w:r w:rsidR="002B5149">
              <w:rPr>
                <w:noProof/>
                <w:webHidden/>
              </w:rPr>
              <w:instrText xml:space="preserve"> PAGEREF _Toc448581096 \h </w:instrText>
            </w:r>
            <w:r w:rsidR="002B5149">
              <w:rPr>
                <w:noProof/>
                <w:webHidden/>
              </w:rPr>
            </w:r>
            <w:r w:rsidR="002B5149">
              <w:rPr>
                <w:noProof/>
                <w:webHidden/>
              </w:rPr>
              <w:fldChar w:fldCharType="separate"/>
            </w:r>
            <w:r w:rsidR="002B5149">
              <w:rPr>
                <w:noProof/>
                <w:webHidden/>
              </w:rPr>
              <w:t>38</w:t>
            </w:r>
            <w:r w:rsidR="002B5149">
              <w:rPr>
                <w:noProof/>
                <w:webHidden/>
              </w:rPr>
              <w:fldChar w:fldCharType="end"/>
            </w:r>
          </w:hyperlink>
        </w:p>
        <w:p w:rsidR="002B5149" w:rsidRDefault="00723285">
          <w:pPr>
            <w:pStyle w:val="TOC1"/>
            <w:tabs>
              <w:tab w:val="right" w:leader="dot" w:pos="8290"/>
            </w:tabs>
            <w:rPr>
              <w:rFonts w:asciiTheme="minorHAnsi" w:hAnsiTheme="minorHAnsi" w:cstheme="minorBidi"/>
              <w:b w:val="0"/>
              <w:caps w:val="0"/>
              <w:noProof/>
              <w:lang w:eastAsia="en-GB"/>
            </w:rPr>
          </w:pPr>
          <w:hyperlink w:anchor="_Toc448581097" w:history="1">
            <w:r w:rsidR="002B5149" w:rsidRPr="00BE4877">
              <w:rPr>
                <w:rStyle w:val="Hyperlink"/>
                <w:noProof/>
              </w:rPr>
              <w:t>Annotated Bibliography</w:t>
            </w:r>
            <w:r w:rsidR="002B5149">
              <w:rPr>
                <w:noProof/>
                <w:webHidden/>
              </w:rPr>
              <w:tab/>
            </w:r>
            <w:r w:rsidR="002B5149">
              <w:rPr>
                <w:noProof/>
                <w:webHidden/>
              </w:rPr>
              <w:fldChar w:fldCharType="begin"/>
            </w:r>
            <w:r w:rsidR="002B5149">
              <w:rPr>
                <w:noProof/>
                <w:webHidden/>
              </w:rPr>
              <w:instrText xml:space="preserve"> PAGEREF _Toc448581097 \h </w:instrText>
            </w:r>
            <w:r w:rsidR="002B5149">
              <w:rPr>
                <w:noProof/>
                <w:webHidden/>
              </w:rPr>
            </w:r>
            <w:r w:rsidR="002B5149">
              <w:rPr>
                <w:noProof/>
                <w:webHidden/>
              </w:rPr>
              <w:fldChar w:fldCharType="separate"/>
            </w:r>
            <w:r w:rsidR="002B5149">
              <w:rPr>
                <w:noProof/>
                <w:webHidden/>
              </w:rPr>
              <w:t>39</w:t>
            </w:r>
            <w:r w:rsidR="002B5149">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1" w:name="_Toc192777705"/>
      <w:bookmarkStart w:id="2" w:name="_Toc222978592"/>
      <w:bookmarkStart w:id="3" w:name="_Toc444866604"/>
      <w:bookmarkStart w:id="4" w:name="_Toc448581048"/>
      <w:r>
        <w:lastRenderedPageBreak/>
        <w:t xml:space="preserve">Background, Analysis </w:t>
      </w:r>
      <w:r w:rsidR="00711DBE">
        <w:t xml:space="preserve">&amp; </w:t>
      </w:r>
      <w:bookmarkEnd w:id="1"/>
      <w:bookmarkEnd w:id="2"/>
      <w:r>
        <w:t>Process</w:t>
      </w:r>
      <w:bookmarkEnd w:id="3"/>
      <w:bookmarkEnd w:id="4"/>
      <w:r w:rsidR="00A413ED">
        <w:t xml:space="preserve"> </w:t>
      </w:r>
    </w:p>
    <w:p w:rsidR="004C12FA" w:rsidRDefault="004C12FA" w:rsidP="00D61D84">
      <w:pPr>
        <w:pStyle w:val="Heading2"/>
        <w:jc w:val="both"/>
      </w:pPr>
      <w:bookmarkStart w:id="5" w:name="_Toc444866605"/>
      <w:bookmarkStart w:id="6" w:name="_Toc448581049"/>
      <w:bookmarkStart w:id="7" w:name="_Toc192777706"/>
      <w:r>
        <w:t>Background</w:t>
      </w:r>
      <w:bookmarkEnd w:id="5"/>
      <w:bookmarkEnd w:id="6"/>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EF45DC">
        <w:t xml:space="preserve">an </w:t>
      </w:r>
      <w:r w:rsidR="005B0123">
        <w:t>Android</w:t>
      </w:r>
      <w:r w:rsidR="00AB5450">
        <w:t xml:space="preserve"> application</w:t>
      </w:r>
      <w:r w:rsidR="00EF45DC">
        <w:t xml:space="preserve"> (app)</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w:t>
      </w:r>
      <w:r w:rsidR="00EF45DC">
        <w:t>app</w:t>
      </w:r>
      <w:r w:rsidR="00AB5450">
        <w:t>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EF45DC">
        <w:t>app</w:t>
      </w:r>
      <w:r w:rsidR="004777C3">
        <w:t xml:space="preserve">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w:t>
      </w:r>
      <w:r w:rsidR="00EF45DC">
        <w:t>app</w:t>
      </w:r>
      <w:r w:rsidR="00C93DE9">
        <w:t xml:space="preserve">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w:t>
      </w:r>
      <w:r w:rsidR="00EF45DC">
        <w:t>app</w:t>
      </w:r>
      <w:r w:rsidR="00092310">
        <w:t xml:space="preserve">.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w:t>
      </w:r>
      <w:r w:rsidR="00EF45DC">
        <w:t>app</w:t>
      </w:r>
      <w:r>
        <w:t xml:space="preserve">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w:t>
      </w:r>
      <w:r w:rsidR="00EF45DC">
        <w:t>app</w:t>
      </w:r>
      <w:r>
        <w:t>.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 xml:space="preserve">g with the Marketing Department, meaning there was a brief time where I had no specification or list of requirements for my </w:t>
      </w:r>
      <w:r w:rsidR="00EF45DC">
        <w:t>app</w:t>
      </w:r>
      <w:r w:rsidR="00092310">
        <w:t>.</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w:t>
      </w:r>
      <w:r w:rsidR="00F94FC3">
        <w:lastRenderedPageBreak/>
        <w:t xml:space="preserve">flow between each </w:t>
      </w:r>
      <w:r w:rsidR="00A03864">
        <w:t xml:space="preserve">pages </w:t>
      </w:r>
      <w:r w:rsidR="0020473B">
        <w:t>content;</w:t>
      </w:r>
      <w:r w:rsidR="00A03864">
        <w:t xml:space="preserve"> I noted that the</w:t>
      </w:r>
      <w:r w:rsidR="00F94FC3">
        <w:t xml:space="preserve"> pages which were heavily 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8" w:name="_Toc444866606"/>
      <w:bookmarkStart w:id="9" w:name="_Toc448581050"/>
      <w:r>
        <w:t>Analysis</w:t>
      </w:r>
      <w:bookmarkEnd w:id="8"/>
      <w:bookmarkEnd w:id="9"/>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10" w:name="_Toc448581051"/>
      <w:r w:rsidRPr="00B81CD8">
        <w:rPr>
          <w:lang w:val="en-US"/>
        </w:rPr>
        <w:t>Deciding topics areas for the app</w:t>
      </w:r>
      <w:bookmarkEnd w:id="10"/>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lastRenderedPageBreak/>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t make the final list. One idea was to try and base the app around the University’s Online 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I found a tutorial on TutorialsFace</w:t>
      </w:r>
      <w:sdt>
        <w:sdtPr>
          <w:rPr>
            <w:lang w:val="en-US"/>
          </w:rPr>
          <w:id w:val="1441252057"/>
          <w:citation/>
        </w:sdt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1" w:name="_Toc448581052"/>
      <w:r>
        <w:rPr>
          <w:lang w:val="en-US"/>
        </w:rPr>
        <w:t>Professional finish and feel</w:t>
      </w:r>
      <w:bookmarkEnd w:id="11"/>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w:t>
      </w:r>
      <w:r w:rsidR="00EF45DC">
        <w:rPr>
          <w:lang w:val="en-US"/>
        </w:rPr>
        <w:t>app</w:t>
      </w:r>
      <w:r>
        <w:rPr>
          <w:lang w:val="en-US"/>
        </w:rPr>
        <w:t xml:space="preserve">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colour scheme. In order to look professional and represent the University the app needs to adopt </w:t>
      </w:r>
      <w:r w:rsidR="00142F0C">
        <w:rPr>
          <w:lang w:val="en-US"/>
        </w:rPr>
        <w:t>the University’s colour scheme, for this reason the app implements yellow, navy and orange.</w:t>
      </w:r>
      <w:r w:rsidR="0079395B">
        <w:rPr>
          <w:lang w:val="en-US"/>
        </w:rPr>
        <w:t xml:space="preserve"> The full list of colors I can use </w:t>
      </w:r>
      <w:r w:rsidR="00594295">
        <w:rPr>
          <w:lang w:val="en-US"/>
        </w:rPr>
        <w:t xml:space="preserve">within the </w:t>
      </w:r>
      <w:r w:rsidR="00EF45DC">
        <w:rPr>
          <w:lang w:val="en-US"/>
        </w:rPr>
        <w:t>app</w:t>
      </w:r>
      <w:r w:rsidR="00594295">
        <w:rPr>
          <w:lang w:val="en-US"/>
        </w:rPr>
        <w:t xml:space="preserve"> are in Figure 1</w:t>
      </w:r>
      <w:r w:rsidR="0079395B">
        <w:rPr>
          <w:lang w:val="en-US"/>
        </w:rPr>
        <w:t xml:space="preserve">. </w:t>
      </w:r>
    </w:p>
    <w:p w:rsidR="00594295" w:rsidRDefault="00594295" w:rsidP="00D61D84">
      <w:pPr>
        <w:jc w:val="both"/>
        <w:rPr>
          <w:lang w:val="en-US"/>
        </w:rPr>
      </w:pPr>
    </w:p>
    <w:p w:rsidR="00B916C0" w:rsidRDefault="00594295" w:rsidP="00D61D84">
      <w:pPr>
        <w:jc w:val="both"/>
        <w:rPr>
          <w:lang w:val="en-US"/>
        </w:rPr>
      </w:pPr>
      <w:r>
        <w:rPr>
          <w:noProof/>
          <w:lang w:eastAsia="en-GB"/>
        </w:rPr>
        <w:lastRenderedPageBreak/>
        <mc:AlternateContent>
          <mc:Choice Requires="wpg">
            <w:drawing>
              <wp:anchor distT="0" distB="0" distL="114300" distR="114300" simplePos="0" relativeHeight="251659264" behindDoc="0" locked="0" layoutInCell="1" allowOverlap="1" wp14:anchorId="10B7F812" wp14:editId="7CB482A8">
                <wp:simplePos x="0" y="0"/>
                <wp:positionH relativeFrom="column">
                  <wp:posOffset>-19050</wp:posOffset>
                </wp:positionH>
                <wp:positionV relativeFrom="paragraph">
                  <wp:posOffset>-11430</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723285" w:rsidRPr="001F64BF" w:rsidRDefault="00723285"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7F812" id="Group 17" o:spid="_x0000_s1026" style="position:absolute;left:0;text-align:left;margin-left:-1.5pt;margin-top:-.9pt;width:415.5pt;height:106.5pt;z-index:251659264"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23285" w:rsidRPr="001F64BF" w:rsidRDefault="00723285"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2" w:name="_Toc448581053"/>
      <w:r>
        <w:rPr>
          <w:lang w:val="en-US"/>
        </w:rPr>
        <w:t>Storage of data offline</w:t>
      </w:r>
      <w:bookmarkEnd w:id="12"/>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 xml:space="preserve"> </w:t>
      </w:r>
      <w:r>
        <w:rPr>
          <w:lang w:val="en-US"/>
        </w:rPr>
        <w:t>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3" w:name="_Toc448581054"/>
      <w:r>
        <w:rPr>
          <w:lang w:val="en-US"/>
        </w:rPr>
        <w:t>Longevity of the app</w:t>
      </w:r>
      <w:bookmarkEnd w:id="13"/>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w:t>
      </w:r>
      <w:r w:rsidR="00EF45DC">
        <w:rPr>
          <w:lang w:val="en-US"/>
        </w:rPr>
        <w:t>app</w:t>
      </w:r>
      <w:r w:rsidR="009435A8">
        <w:rPr>
          <w:lang w:val="en-US"/>
        </w:rPr>
        <w:t xml:space="preserve">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w:t>
      </w:r>
      <w:r w:rsidR="00EF45DC">
        <w:rPr>
          <w:lang w:val="en-US"/>
        </w:rPr>
        <w:t>app</w:t>
      </w:r>
      <w:r>
        <w:rPr>
          <w:lang w:val="en-US"/>
        </w:rPr>
        <w:t>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w:t>
      </w:r>
      <w:r w:rsidR="00EF45DC">
        <w:rPr>
          <w:lang w:val="en-US"/>
        </w:rPr>
        <w:t>app</w:t>
      </w:r>
      <w:r w:rsidR="007C1E2C">
        <w:rPr>
          <w:lang w:val="en-US"/>
        </w:rPr>
        <w:t xml:space="preserve">.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w:t>
      </w:r>
      <w:r w:rsidR="00EF45DC">
        <w:rPr>
          <w:lang w:val="en-US"/>
        </w:rPr>
        <w:t>app</w:t>
      </w:r>
      <w:r w:rsidR="00354734">
        <w:rPr>
          <w:lang w:val="en-US"/>
        </w:rPr>
        <w:t xml:space="preserve">. I found a Java library </w:t>
      </w:r>
      <w:r w:rsidR="00315862">
        <w:rPr>
          <w:lang w:val="en-US"/>
        </w:rPr>
        <w:t>called Jsoup</w:t>
      </w:r>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4" w:name="_Toc448581055"/>
      <w:r>
        <w:rPr>
          <w:lang w:val="en-US"/>
        </w:rPr>
        <w:t>App platform</w:t>
      </w:r>
      <w:bookmarkEnd w:id="14"/>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In an ideal situation the app would be useable on all mobile operating systems. Therefore I looked into the possibility of using PhoneGap</w:t>
      </w:r>
      <w:sdt>
        <w:sdtPr>
          <w:rPr>
            <w:lang w:val="en-US"/>
          </w:rPr>
          <w:id w:val="-828906988"/>
          <w:citation/>
        </w:sdt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a program which allows you to build cross-platform apps using HTML, CSS and JavaScript. I did some research into PhoneGap and found that it had mixed reviews online, an article on Roadfire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PhoneGap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w:t>
      </w:r>
      <w:r w:rsidR="00EF45DC">
        <w:rPr>
          <w:lang w:val="en-US"/>
        </w:rPr>
        <w:t>app</w:t>
      </w:r>
      <w:r>
        <w:rPr>
          <w:lang w:val="en-US"/>
        </w:rPr>
        <w:t xml:space="preserve"> using PhoneGap.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PhoneGap.</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w:t>
      </w:r>
      <w:r>
        <w:rPr>
          <w:lang w:val="en-US"/>
        </w:rPr>
        <w:lastRenderedPageBreak/>
        <w:t xml:space="preserve">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5" w:name="_Toc444866607"/>
      <w:bookmarkStart w:id="16" w:name="_Toc448581056"/>
      <w:r>
        <w:t>Process</w:t>
      </w:r>
      <w:bookmarkEnd w:id="15"/>
      <w:bookmarkEnd w:id="16"/>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 xml:space="preserve">had to meet with the Marketing Department in order to find what they wanted from the </w:t>
      </w:r>
      <w:r w:rsidR="00EF45DC">
        <w:t>app</w:t>
      </w:r>
      <w:r>
        <w:t>.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Once a featur</w:t>
      </w:r>
      <w:r w:rsidR="0020473B">
        <w:t xml:space="preserve">e list has been created, </w:t>
      </w:r>
      <w:r>
        <w:t xml:space="preserve">you can then start the next phase of planning by feature. Traditionally in feature driven development you assign features as classes to programmers in your development team, as this is an individual project the ownership of all the features belongs to </w:t>
      </w:r>
      <w:r w:rsidR="0020473B">
        <w:t>me</w:t>
      </w:r>
      <w:r>
        <w:t xml:space="preserve">.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 xml:space="preserve">Feature driven development has a strong emphasis on project tracking. Features are split into </w:t>
      </w:r>
      <w:r w:rsidR="0020473B">
        <w:t>milestones;</w:t>
      </w:r>
      <w:r>
        <w:t xml:space="preserve">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7" w:name="_Toc192777707"/>
      <w:bookmarkStart w:id="18" w:name="_Toc222978596"/>
      <w:bookmarkStart w:id="19" w:name="_Toc444866608"/>
      <w:bookmarkStart w:id="20" w:name="_Toc448581057"/>
      <w:bookmarkEnd w:id="7"/>
      <w:r>
        <w:t>Design</w:t>
      </w:r>
      <w:bookmarkEnd w:id="17"/>
      <w:bookmarkEnd w:id="18"/>
      <w:bookmarkEnd w:id="19"/>
      <w:bookmarkEnd w:id="20"/>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 xml:space="preserve">Implementing features one after another also meant that many of the original designs were no longer adopted. In most cases a design would be made which would allow the feature to be built into the </w:t>
      </w:r>
      <w:r w:rsidR="00EF45DC">
        <w:t>app</w:t>
      </w:r>
      <w:r>
        <w:t>,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1" w:name="_Toc222978597"/>
      <w:bookmarkStart w:id="22" w:name="_Toc444866609"/>
      <w:bookmarkStart w:id="23" w:name="_Toc448581058"/>
      <w:bookmarkStart w:id="24" w:name="_Toc192777708"/>
      <w:r>
        <w:t>Overall Architecture</w:t>
      </w:r>
      <w:bookmarkEnd w:id="21"/>
      <w:bookmarkEnd w:id="22"/>
      <w:bookmarkEnd w:id="23"/>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 xml:space="preserve">Before the user can view the content on the </w:t>
      </w:r>
      <w:r w:rsidR="00EF45DC">
        <w:t>app</w:t>
      </w:r>
      <w:r>
        <w:t xml:space="preserve">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w:t>
      </w:r>
      <w:r w:rsidR="00EF45DC">
        <w:t>app</w:t>
      </w:r>
      <w:r>
        <w:t>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w:t>
      </w:r>
      <w:r w:rsidR="00EF45DC">
        <w:t>app</w:t>
      </w:r>
      <w:r>
        <w:t xml:space="preserve">,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5" w:name="_Toc448581059"/>
      <w:r>
        <w:t>Data Storage</w:t>
      </w:r>
      <w:bookmarkEnd w:id="25"/>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t>
      </w:r>
      <w:r>
        <w:lastRenderedPageBreak/>
        <w:t>website</w:t>
      </w:r>
      <w:sdt>
        <w:sdtPr>
          <w:id w:val="1219160745"/>
          <w:citation/>
        </w:sdt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w:t>
      </w:r>
      <w:r w:rsidR="0020473B">
        <w:t>Shared preferences are</w:t>
      </w:r>
      <w:r>
        <w:t xml:space="preserve"> generally used to store user choices such 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w:t>
      </w:r>
      <w:r w:rsidR="00EF45DC">
        <w:t>app</w:t>
      </w:r>
      <w:r>
        <w:t xml:space="preserve">.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w:t>
      </w:r>
      <w:r w:rsidR="00EF45DC">
        <w:t>app</w:t>
      </w:r>
      <w:r w:rsidR="00361736">
        <w:t xml:space="preserve"> to become unstable. </w:t>
      </w:r>
    </w:p>
    <w:p w:rsidR="00A11B8A" w:rsidRDefault="00A11B8A" w:rsidP="004C12FA">
      <w:pPr>
        <w:pStyle w:val="Heading2"/>
      </w:pPr>
      <w:bookmarkStart w:id="26" w:name="_Toc222978598"/>
      <w:bookmarkStart w:id="27" w:name="_Toc444866610"/>
      <w:bookmarkStart w:id="28" w:name="_Toc448581060"/>
      <w:r>
        <w:t>Detailed Design</w:t>
      </w:r>
      <w:bookmarkEnd w:id="26"/>
      <w:bookmarkEnd w:id="27"/>
      <w:bookmarkEnd w:id="28"/>
      <w:r>
        <w:t xml:space="preserve"> </w:t>
      </w:r>
    </w:p>
    <w:p w:rsidR="00EA2A56" w:rsidRPr="00EA2A56" w:rsidRDefault="00E72DE9" w:rsidP="00E378E3">
      <w:pPr>
        <w:jc w:val="both"/>
      </w:pPr>
      <w:r>
        <w:t xml:space="preserve">This section contains </w:t>
      </w:r>
      <w:r w:rsidR="00971A1D">
        <w:t xml:space="preserve">added detail on the </w:t>
      </w:r>
      <w:r w:rsidR="00EF45DC">
        <w:t>app</w:t>
      </w:r>
      <w:r w:rsidR="00971A1D">
        <w:t xml:space="preserve">’s design, where appropriate classes will be discussed individually, but in some cases classes were very similar and therefore do not require individual deliberation. </w:t>
      </w:r>
    </w:p>
    <w:p w:rsidR="00EA2A56" w:rsidRDefault="00971A1D" w:rsidP="004C12FA">
      <w:pPr>
        <w:pStyle w:val="Heading3"/>
      </w:pPr>
      <w:bookmarkStart w:id="29" w:name="_Toc448581061"/>
      <w:r>
        <w:t>Class – AppData</w:t>
      </w:r>
      <w:bookmarkEnd w:id="29"/>
    </w:p>
    <w:p w:rsidR="00971A1D" w:rsidRDefault="000229A9" w:rsidP="00E378E3">
      <w:pPr>
        <w:jc w:val="both"/>
      </w:pPr>
      <w:r>
        <w:t>This is the</w:t>
      </w:r>
      <w:r w:rsidR="00E13AF4">
        <w:t xml:space="preserve"> first class to run </w:t>
      </w:r>
      <w:r w:rsidR="00971A1D">
        <w:t>w</w:t>
      </w:r>
      <w:r w:rsidR="00327FFB">
        <w:t xml:space="preserve">hen the </w:t>
      </w:r>
      <w:r w:rsidR="00EF45DC">
        <w:t>app</w:t>
      </w:r>
      <w:r w:rsidR="00327FFB">
        <w:t xml:space="preserve">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AppData’s onCreate after the layout file has been linked and any elements initiated. </w:t>
      </w:r>
    </w:p>
    <w:p w:rsidR="00135FBE" w:rsidRDefault="00135FBE" w:rsidP="00E378E3">
      <w:pPr>
        <w:jc w:val="both"/>
      </w:pPr>
    </w:p>
    <w:p w:rsidR="00135FBE" w:rsidRDefault="00135FBE" w:rsidP="00E378E3">
      <w:pPr>
        <w:jc w:val="both"/>
      </w:pPr>
      <w:r>
        <w:lastRenderedPageBreak/>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within the </w:t>
      </w:r>
      <w:r w:rsidR="00EF45DC">
        <w:t>app</w:t>
      </w:r>
      <w:r>
        <w:t xml:space="preserve"> as it needs to connect to each page, manipulate the data and finally save it on the device. </w:t>
      </w:r>
      <w:r w:rsidR="0061247C">
        <w:t>As this method is going to use the device’s network it must be run as part of a thread or AsyncTask.</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Jsoup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w:t>
      </w:r>
      <w:r w:rsidR="00EF45DC">
        <w:t>app</w:t>
      </w:r>
      <w:r>
        <w:t xml:space="preserve">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 xml:space="preserve">Each method for generating the </w:t>
      </w:r>
      <w:r w:rsidR="00EF45DC">
        <w:t>app’</w:t>
      </w:r>
      <w:r>
        <w:t>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30" w:name="_Toc448581062"/>
      <w:r>
        <w:t>Class – MainMenu</w:t>
      </w:r>
      <w:bookmarkEnd w:id="30"/>
    </w:p>
    <w:p w:rsidR="00685DFF" w:rsidRDefault="008279E6" w:rsidP="008279E6">
      <w:pPr>
        <w:jc w:val="both"/>
      </w:pPr>
      <w:r>
        <w:t xml:space="preserve">This class runs the code behind the menu’s user interface. Regardless of the layout of the final menu screen this class has one main function, to provide navigation to the </w:t>
      </w:r>
      <w:r w:rsidR="00EF45DC">
        <w:t>app</w:t>
      </w:r>
      <w:r>
        <w:t xml:space="preserve">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which runs on start up within the AppData class to</w:t>
      </w:r>
      <w:r w:rsidR="00466F9F">
        <w:t xml:space="preserve"> also</w:t>
      </w:r>
      <w:r w:rsidR="001D52F6">
        <w:t xml:space="preserve"> generate content. This means instead of creating a new method an intent can be called to start the AppData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w:t>
      </w:r>
      <w:r w:rsidR="00EF45DC">
        <w:t>app</w:t>
      </w:r>
      <w:r>
        <w:t>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1" w:name="_Toc448581063"/>
      <w:r>
        <w:lastRenderedPageBreak/>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1"/>
      <w:r w:rsidR="005B0074">
        <w:t xml:space="preserve"> </w:t>
      </w:r>
    </w:p>
    <w:p w:rsidR="00B54028" w:rsidRDefault="00B54028" w:rsidP="00DC378F">
      <w:pPr>
        <w:jc w:val="both"/>
      </w:pPr>
      <w:r>
        <w:t xml:space="preserve">Within the </w:t>
      </w:r>
      <w:r w:rsidR="00EF45DC">
        <w:t>app</w:t>
      </w:r>
      <w:r>
        <w:t xml:space="preserve">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t xml:space="preserve">Present in all activities within an </w:t>
      </w:r>
      <w:r w:rsidR="005B0123">
        <w:t>Android</w:t>
      </w:r>
      <w:r>
        <w:t xml:space="preserve"> </w:t>
      </w:r>
      <w:r w:rsidR="00EF45DC">
        <w:t>app</w:t>
      </w:r>
      <w:r>
        <w:t xml:space="preserve"> is </w:t>
      </w:r>
      <w:r w:rsidR="00AD0BDD">
        <w:t>an</w:t>
      </w:r>
      <w:r>
        <w:t xml:space="preserve"> onCreate method and these five activities are no different. </w:t>
      </w:r>
      <w:r w:rsidR="00AD0BDD">
        <w:t xml:space="preserve">The onCreate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w:t>
      </w:r>
      <w:r w:rsidR="00EF45DC">
        <w:t>app</w:t>
      </w:r>
      <w:r>
        <w:t xml:space="preserve">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2" w:name="_Toc448581064"/>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2"/>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 xml:space="preserve">xclude the following sections; </w:t>
      </w:r>
      <w:proofErr w:type="gramStart"/>
      <w:r w:rsidR="00910BB4">
        <w:t>What’s</w:t>
      </w:r>
      <w:proofErr w:type="gramEnd"/>
      <w:r w:rsidR="00910BB4">
        <w:t xml:space="preserve">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Jsoup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3" w:name="_Toc448581065"/>
      <w:r>
        <w:t>Classes C</w:t>
      </w:r>
      <w:r w:rsidR="00AD6438">
        <w:t xml:space="preserve">ontaining </w:t>
      </w:r>
      <w:r>
        <w:t>M</w:t>
      </w:r>
      <w:r w:rsidR="00AD6438">
        <w:t xml:space="preserve">ultiple </w:t>
      </w:r>
      <w:r>
        <w:t>L</w:t>
      </w:r>
      <w:r w:rsidR="00AD6438">
        <w:t xml:space="preserve">ayout </w:t>
      </w:r>
      <w:r>
        <w:t>R</w:t>
      </w:r>
      <w:r w:rsidR="00AD6438">
        <w:t>esources – Getting Here</w:t>
      </w:r>
      <w:bookmarkEnd w:id="33"/>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w:t>
      </w:r>
      <w:r w:rsidR="00EF45DC">
        <w:t>app</w:t>
      </w:r>
      <w:r>
        <w:t xml:space="preserve">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proofErr w:type="spellStart"/>
      <w:r w:rsidR="00327FFB">
        <w:t>en</w:t>
      </w:r>
      <w:proofErr w:type="spellEnd"/>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onCreate activity and the load from file method which has been used throughout the other classes within the </w:t>
      </w:r>
      <w:r w:rsidR="00EF45DC">
        <w:t>app</w:t>
      </w:r>
      <w:r>
        <w:t xml:space="preserve">. </w:t>
      </w:r>
    </w:p>
    <w:p w:rsidR="00A110AA" w:rsidRDefault="00A110AA" w:rsidP="00AD6438">
      <w:pPr>
        <w:jc w:val="both"/>
      </w:pPr>
    </w:p>
    <w:p w:rsidR="00A110AA" w:rsidRDefault="00A110AA" w:rsidP="00A110AA">
      <w:pPr>
        <w:pStyle w:val="Heading3"/>
      </w:pPr>
      <w:bookmarkStart w:id="34" w:name="_Toc448581066"/>
      <w:r>
        <w:t xml:space="preserve">Classes </w:t>
      </w:r>
      <w:r w:rsidR="003061E5">
        <w:t>C</w:t>
      </w:r>
      <w:r>
        <w:t xml:space="preserve">ontaining </w:t>
      </w:r>
      <w:r w:rsidR="003061E5">
        <w:t>Multiple L</w:t>
      </w:r>
      <w:r>
        <w:t xml:space="preserve">ayout </w:t>
      </w:r>
      <w:r w:rsidR="003061E5">
        <w:t>R</w:t>
      </w:r>
      <w:r>
        <w:t>esources – Undergraduate/Postgraduate Courses</w:t>
      </w:r>
      <w:bookmarkEnd w:id="34"/>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w:t>
      </w:r>
      <w:r w:rsidR="00EF45DC">
        <w:t>app</w:t>
      </w:r>
      <w:r w:rsidR="00A110AA">
        <w:t>’s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 xml:space="preserve">can be selected to change the list.  When the tab is selected a </w:t>
      </w:r>
      <w:r w:rsidR="0004578C">
        <w:lastRenderedPageBreak/>
        <w:t>different div element is shown on screen</w:t>
      </w:r>
      <w:r>
        <w:t>,</w:t>
      </w:r>
      <w:r w:rsidR="0004578C">
        <w:t xml:space="preserve"> I will need to make use of these separate div elements when fetching the data using Jsoup.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s text as well as 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onCreate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EF45DC">
        <w:t>app</w:t>
      </w:r>
      <w:r w:rsidR="00133CBA">
        <w:t>.</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lastRenderedPageBreak/>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5" w:name="_Toc222978600"/>
      <w:bookmarkStart w:id="36" w:name="_Toc444866612"/>
      <w:bookmarkStart w:id="37" w:name="_Toc448581067"/>
      <w:r>
        <w:t>User Interface Design</w:t>
      </w:r>
      <w:bookmarkEnd w:id="35"/>
      <w:bookmarkEnd w:id="36"/>
      <w:bookmarkEnd w:id="37"/>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w:t>
      </w:r>
      <w:r w:rsidR="00EF45DC">
        <w:t>app</w:t>
      </w:r>
      <w:r>
        <w:t xml:space="preserve"> is being developed for the Marketing Department and </w:t>
      </w:r>
      <w:r w:rsidR="009F3EC9">
        <w:t>could potentially be</w:t>
      </w:r>
      <w:r>
        <w:t xml:space="preserve"> representing Aberystwyth University it is vital that the </w:t>
      </w:r>
      <w:r w:rsidR="00EF45DC">
        <w:t>app</w:t>
      </w:r>
      <w:r>
        <w:t xml:space="preserve">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w:t>
      </w:r>
      <w:r w:rsidR="00EF45DC">
        <w:t>app</w:t>
      </w:r>
      <w:r>
        <w:t xml:space="preserve">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w:t>
      </w:r>
      <w:r w:rsidR="00EF45DC">
        <w:t>app</w:t>
      </w:r>
      <w:r>
        <w:t xml:space="preserve"> needs to have an xml layout file in order for the activity to be displayed on screen. For some activities the content would be similar and therefore the layout file could be shared. This </w:t>
      </w:r>
      <w:r w:rsidR="004766D1">
        <w:t xml:space="preserve">will improve the consistency in the </w:t>
      </w:r>
      <w:r w:rsidR="00EF45DC">
        <w:t>app</w:t>
      </w:r>
      <w:r w:rsidR="004766D1">
        <w:t>’s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 xml:space="preserve">The sections below contain more detail on individual aspects of the </w:t>
      </w:r>
      <w:r w:rsidR="00EF45DC">
        <w:t>app</w:t>
      </w:r>
      <w:r>
        <w:t>.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8" w:name="_Toc448581068"/>
      <w:r>
        <w:t>Menu Design</w:t>
      </w:r>
      <w:bookmarkEnd w:id="38"/>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w:t>
      </w:r>
      <w:r w:rsidR="00EF45DC">
        <w:t>app</w:t>
      </w:r>
      <w:r>
        <w:t xml:space="preserve">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w:t>
      </w:r>
      <w:r w:rsidR="00796EAA">
        <w:lastRenderedPageBreak/>
        <w:t xml:space="preserve">of the screen. This menu style is commonly used within </w:t>
      </w:r>
      <w:r w:rsidR="005B0123">
        <w:t>Android</w:t>
      </w:r>
      <w:r w:rsidR="00796EAA">
        <w:t xml:space="preserve"> </w:t>
      </w:r>
      <w:r w:rsidR="00EF45DC">
        <w:t>app</w:t>
      </w:r>
      <w:r w:rsidR="00796EAA">
        <w:t xml:space="preserve">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Navigation 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9" w:name="_Toc448581069"/>
      <w:r>
        <w:t>Single Page topic areas</w:t>
      </w:r>
      <w:bookmarkEnd w:id="39"/>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w:t>
      </w:r>
      <w:r w:rsidR="00EF45DC">
        <w:t>app</w:t>
      </w:r>
      <w:r w:rsidR="00D36A81">
        <w:t xml:space="preserve">’s pages on larger devices when the default back button may be away from the natural hand position. </w:t>
      </w:r>
    </w:p>
    <w:p w:rsidR="00D36A81" w:rsidRDefault="00D36A81" w:rsidP="00184ABA">
      <w:pPr>
        <w:jc w:val="both"/>
      </w:pPr>
    </w:p>
    <w:p w:rsidR="00762BFA" w:rsidRDefault="00522384" w:rsidP="00503EE8">
      <w:pPr>
        <w:jc w:val="both"/>
      </w:pPr>
      <w:r>
        <w:rPr>
          <w:noProof/>
          <w:lang w:eastAsia="en-GB"/>
        </w:rPr>
        <mc:AlternateContent>
          <mc:Choice Requires="wpg">
            <w:drawing>
              <wp:anchor distT="0" distB="0" distL="114300" distR="114300" simplePos="0" relativeHeight="251654144" behindDoc="0" locked="0" layoutInCell="1" allowOverlap="1" wp14:anchorId="10DBDB71" wp14:editId="5D7E3D5D">
                <wp:simplePos x="0" y="0"/>
                <wp:positionH relativeFrom="column">
                  <wp:posOffset>752475</wp:posOffset>
                </wp:positionH>
                <wp:positionV relativeFrom="paragraph">
                  <wp:posOffset>810895</wp:posOffset>
                </wp:positionV>
                <wp:extent cx="3762375" cy="228727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3762375" cy="2287270"/>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723285" w:rsidRPr="00C31EE5" w:rsidRDefault="00723285"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DBDB71" id="Group 10" o:spid="_x0000_s1029" style="position:absolute;left:0;text-align:left;margin-left:59.25pt;margin-top:63.85pt;width:296.25pt;height:180.1pt;z-index:251654144"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723285" w:rsidRPr="00C31EE5" w:rsidRDefault="00723285"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v:textbox>
                </v:shape>
                <w10:wrap type="topAndBottom"/>
              </v:group>
            </w:pict>
          </mc:Fallback>
        </mc:AlternateContent>
      </w:r>
      <w:r w:rsidR="00D36A81">
        <w:t xml:space="preserve">The next area of the design to focus on is the area for displaying content. Depending on how the data is stored an </w:t>
      </w:r>
      <w:r w:rsidR="005B0123">
        <w:t>Android</w:t>
      </w:r>
      <w:r w:rsidR="00D36A81">
        <w:t xml:space="preserve"> </w:t>
      </w:r>
      <w:r w:rsidR="00D65FF2">
        <w:t>Text View</w:t>
      </w:r>
      <w:r w:rsidR="00D36A81">
        <w:t xml:space="preserve"> or </w:t>
      </w:r>
      <w:r w:rsidR="00D65FF2">
        <w:t>Web View</w:t>
      </w:r>
      <w:r w:rsidR="00D36A81">
        <w:t xml:space="preserve"> will be used to present the content. There are two options for the colour scheme here; yellow background with navy text or white background with black text.  Below are two preview</w:t>
      </w:r>
      <w:r w:rsidR="00762BFA">
        <w:t>s of</w:t>
      </w:r>
      <w:r w:rsidR="00D36A81">
        <w:t xml:space="preserve"> the potential designs. </w:t>
      </w:r>
    </w:p>
    <w:p w:rsidR="000D02C0" w:rsidRDefault="000D02C0"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1B7D9C" w:rsidRDefault="001B7D9C" w:rsidP="001B7D9C">
      <w:pPr>
        <w:pStyle w:val="Heading3"/>
      </w:pPr>
      <w:bookmarkStart w:id="40" w:name="_Toc448581070"/>
      <w:r>
        <w:t>Pages Containing Large Amounts of Content</w:t>
      </w:r>
      <w:bookmarkEnd w:id="40"/>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w:t>
      </w:r>
      <w:r w:rsidR="00EF45DC">
        <w:t>app</w:t>
      </w:r>
      <w:r w:rsidR="00A23B51">
        <w:t xml:space="preserve">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below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522384" w:rsidP="00762BFA">
      <w:r>
        <w:rPr>
          <w:noProof/>
          <w:lang w:eastAsia="en-GB"/>
        </w:rPr>
        <mc:AlternateContent>
          <mc:Choice Requires="wpg">
            <w:drawing>
              <wp:anchor distT="0" distB="0" distL="114300" distR="114300" simplePos="0" relativeHeight="251657216" behindDoc="0" locked="0" layoutInCell="1" allowOverlap="1" wp14:anchorId="4F050548" wp14:editId="0EA87599">
                <wp:simplePos x="0" y="0"/>
                <wp:positionH relativeFrom="column">
                  <wp:posOffset>0</wp:posOffset>
                </wp:positionH>
                <wp:positionV relativeFrom="paragraph">
                  <wp:posOffset>263525</wp:posOffset>
                </wp:positionV>
                <wp:extent cx="5267325" cy="4000500"/>
                <wp:effectExtent l="0" t="0" r="9525" b="0"/>
                <wp:wrapTopAndBottom/>
                <wp:docPr id="12" name="Group 12"/>
                <wp:cNvGraphicFramePr/>
                <a:graphic xmlns:a="http://schemas.openxmlformats.org/drawingml/2006/main">
                  <a:graphicData uri="http://schemas.microsoft.com/office/word/2010/wordprocessingGroup">
                    <wpg:wgp>
                      <wpg:cNvGrpSpPr/>
                      <wpg:grpSpPr>
                        <a:xfrm>
                          <a:off x="0" y="0"/>
                          <a:ext cx="5267325" cy="4000500"/>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723285" w:rsidRPr="005A0082" w:rsidRDefault="00723285"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F050548" id="Group 12" o:spid="_x0000_s1034" style="position:absolute;margin-left:0;margin-top:20.75pt;width:414.75pt;height:315pt;z-index:251657216"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723285" w:rsidRPr="005A0082" w:rsidRDefault="00723285"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v:textbox>
                </v:shape>
                <w10:wrap type="topAndBottom"/>
              </v:group>
            </w:pict>
          </mc:Fallback>
        </mc:AlternateContent>
      </w:r>
    </w:p>
    <w:p w:rsidR="00762BFA" w:rsidRPr="00762BFA" w:rsidRDefault="00762BFA" w:rsidP="00762BFA"/>
    <w:p w:rsidR="00762BFA" w:rsidRPr="00762BFA" w:rsidRDefault="00762BFA" w:rsidP="00762BFA"/>
    <w:p w:rsidR="00762BFA" w:rsidRPr="00762BFA" w:rsidRDefault="00A612DA" w:rsidP="00762BFA">
      <w:r>
        <w:lastRenderedPageBreak/>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EA2A56" w:rsidRDefault="00FF1AA9" w:rsidP="004C12FA">
      <w:pPr>
        <w:pStyle w:val="Heading2"/>
      </w:pPr>
      <w:bookmarkStart w:id="41" w:name="_Toc448581071"/>
      <w:r>
        <w:t>Jsoup</w:t>
      </w:r>
      <w:bookmarkEnd w:id="41"/>
    </w:p>
    <w:p w:rsidR="00A11B8A" w:rsidRDefault="00E013F6" w:rsidP="00E013F6">
      <w:pPr>
        <w:jc w:val="both"/>
      </w:pPr>
      <w:r>
        <w:t xml:space="preserve">To generate content for the app I planned to use the Jsoup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r>
        <w:t xml:space="preserve">Jsoup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w:t>
      </w:r>
      <w:r w:rsidR="00EF45DC">
        <w:t>app</w:t>
      </w:r>
      <w:r w:rsidR="00BF6210">
        <w:t>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t xml:space="preserve">There is potential for Jsoup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 xml:space="preserve">be a way to revert back to the last working version of the </w:t>
      </w:r>
      <w:r w:rsidR="00EF45DC">
        <w:t>app</w:t>
      </w:r>
      <w:r>
        <w:t>. But what Jsoup does offer is an easy way to maintain the app as the content is automatically generated. This means that if the Marketing Department update content on topic’s webpages then the changes should be naturally mirrored within the app. Using Jsoup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w:t>
      </w:r>
      <w:r w:rsidR="00EF45DC">
        <w:t>app</w:t>
      </w:r>
      <w:r w:rsidR="00890DF4">
        <w:t xml:space="preserve"> will be simpler for the Marketing Department to maintain in the future. </w:t>
      </w:r>
      <w:r w:rsidR="001B459E">
        <w:br w:type="page"/>
      </w:r>
    </w:p>
    <w:p w:rsidR="00806CFF" w:rsidRDefault="00711DBE" w:rsidP="004C12FA">
      <w:pPr>
        <w:pStyle w:val="Heading1"/>
      </w:pPr>
      <w:bookmarkStart w:id="42" w:name="_Toc222978602"/>
      <w:bookmarkStart w:id="43" w:name="_Toc444866614"/>
      <w:bookmarkStart w:id="44" w:name="_Toc448581072"/>
      <w:r>
        <w:lastRenderedPageBreak/>
        <w:t>Implementation</w:t>
      </w:r>
      <w:bookmarkEnd w:id="24"/>
      <w:bookmarkEnd w:id="42"/>
      <w:bookmarkEnd w:id="43"/>
      <w:bookmarkEnd w:id="44"/>
    </w:p>
    <w:p w:rsidR="002C5A06" w:rsidRDefault="007F6440" w:rsidP="00D61D84">
      <w:pPr>
        <w:jc w:val="both"/>
      </w:pPr>
      <w:bookmarkStart w:id="45" w:name="_Toc192777712"/>
      <w:r>
        <w:t>During the implementation phase I adhered to the methodology I had planned to use throughout</w:t>
      </w:r>
      <w:r w:rsidR="001B7E8F">
        <w:t xml:space="preserve"> the project. </w:t>
      </w:r>
      <w:r>
        <w:t>I worked towards adding each feature to the final build one at a time</w:t>
      </w:r>
      <w:r w:rsidR="00BC253F">
        <w:t>;</w:t>
      </w:r>
      <w:r>
        <w:t xml:space="preserve"> I</w:t>
      </w:r>
      <w:r w:rsidR="002C5A06">
        <w:t xml:space="preserve"> believe this helped me to develop a better understanding of the </w:t>
      </w:r>
      <w:r w:rsidR="00EF45DC">
        <w:t>app</w:t>
      </w:r>
      <w:r w:rsidR="002C5A06">
        <w:t xml:space="preserve"> and the relationships between each feature. </w:t>
      </w:r>
    </w:p>
    <w:p w:rsidR="002C5A06" w:rsidRDefault="002C5A06" w:rsidP="00D61D84">
      <w:pPr>
        <w:jc w:val="both"/>
      </w:pPr>
    </w:p>
    <w:p w:rsidR="003C3F62" w:rsidRDefault="002C5A06" w:rsidP="00D61D84">
      <w:pPr>
        <w:jc w:val="both"/>
      </w:pPr>
      <w:r>
        <w:t>The methodology forced me at times to change my designs</w:t>
      </w:r>
      <w:r w:rsidR="001B7E8F">
        <w:t>,</w:t>
      </w:r>
      <w:r>
        <w:t xml:space="preserve"> as I learnt better ways</w:t>
      </w:r>
      <w:r w:rsidR="001B7E8F">
        <w:t xml:space="preserve"> to implement my plans and </w:t>
      </w:r>
      <w:r>
        <w:t>encountered problems which could not be addressed by my original designs. I think this was important as changing my designs and having a dynamic approach allowed me to practise many aspects of feature driven development</w:t>
      </w:r>
      <w:r w:rsidR="00BC253F">
        <w:t>,</w:t>
      </w:r>
      <w:r>
        <w:t xml:space="preserve"> as well as agile software development. </w:t>
      </w:r>
    </w:p>
    <w:p w:rsidR="003C3F62" w:rsidRDefault="003C3F62" w:rsidP="00D61D84">
      <w:pPr>
        <w:jc w:val="both"/>
      </w:pPr>
    </w:p>
    <w:p w:rsidR="007F0515" w:rsidRDefault="003C3F62" w:rsidP="00D61D84">
      <w:pPr>
        <w:jc w:val="both"/>
      </w:pPr>
      <w:r>
        <w:t>One prin</w:t>
      </w:r>
      <w:r w:rsidR="001B7E8F">
        <w:t xml:space="preserve">ciple of agile methodology that I believe to be </w:t>
      </w:r>
      <w:r w:rsidR="0020473B">
        <w:t>vital</w:t>
      </w:r>
      <w:r>
        <w:t xml:space="preserve"> is to regularly produce</w:t>
      </w:r>
      <w:r w:rsidR="001B7E8F">
        <w:t xml:space="preserve"> working software, as this </w:t>
      </w:r>
      <w:r>
        <w:t>gives you an indication of how much the project has progressed</w:t>
      </w:r>
      <w:r w:rsidR="00BC253F">
        <w:t>,</w:t>
      </w:r>
      <w:r>
        <w:t xml:space="preserve"> and also provides motivation as you can see the result of your work. </w:t>
      </w:r>
      <w:r w:rsidR="0006269B">
        <w:t>By working through the fea</w:t>
      </w:r>
      <w:r w:rsidR="001B7E8F">
        <w:t xml:space="preserve">ture list the </w:t>
      </w:r>
      <w:r w:rsidR="00EF45DC">
        <w:t>app</w:t>
      </w:r>
      <w:r w:rsidR="001B7E8F">
        <w:t xml:space="preserve"> systematically came</w:t>
      </w:r>
      <w:r w:rsidR="0006269B">
        <w:t xml:space="preserve"> together and </w:t>
      </w:r>
      <w:r w:rsidR="001B7E8F">
        <w:t>I was able to</w:t>
      </w:r>
      <w:r w:rsidR="00B249E1">
        <w:t xml:space="preserve"> produce working software both at the end of ea</w:t>
      </w:r>
      <w:r w:rsidR="001B7E8F">
        <w:t>ch completed feature</w:t>
      </w:r>
      <w:r w:rsidR="00BC253F">
        <w:t>,</w:t>
      </w:r>
      <w:r w:rsidR="001B7E8F">
        <w:t xml:space="preserve"> and also once smaller tasks which made up a feature were</w:t>
      </w:r>
      <w:r w:rsidR="00B249E1">
        <w:t xml:space="preserv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 xml:space="preserve">worked towards including pages for topic areas before I created a comprehensive user interface. My thoughts were that the user interface side of the app could be fine-tuned once all </w:t>
      </w:r>
      <w:r w:rsidR="0078653A">
        <w:t xml:space="preserve">of </w:t>
      </w:r>
      <w:r w:rsidR="00FC4C57">
        <w:t>the content was incorporated</w:t>
      </w:r>
      <w:r w:rsidR="0078653A">
        <w:t>,</w:t>
      </w:r>
      <w:r w:rsidR="00652401">
        <w:t xml:space="preserve"> so I first created a menu screen based around the </w:t>
      </w:r>
      <w:r w:rsidR="005B0123">
        <w:t>Navigation Drawer</w:t>
      </w:r>
      <w:r w:rsidR="00652401">
        <w:t xml:space="preserve"> in order to add and test </w:t>
      </w:r>
      <w:r w:rsidR="0078653A">
        <w:t xml:space="preserve">the </w:t>
      </w:r>
      <w:r w:rsidR="00652401">
        <w:t xml:space="preserve">content. </w:t>
      </w:r>
    </w:p>
    <w:p w:rsidR="007F0515" w:rsidRDefault="00B7513C" w:rsidP="007F0515">
      <w:pPr>
        <w:pStyle w:val="Heading2"/>
        <w:rPr>
          <w:sz w:val="32"/>
          <w:szCs w:val="32"/>
        </w:rPr>
      </w:pPr>
      <w:bookmarkStart w:id="46" w:name="_Toc448581073"/>
      <w:r>
        <w:t>Features</w:t>
      </w:r>
      <w:bookmarkEnd w:id="46"/>
    </w:p>
    <w:p w:rsidR="006C174B" w:rsidRDefault="006C174B" w:rsidP="006C174B">
      <w:pPr>
        <w:jc w:val="both"/>
      </w:pPr>
      <w:r>
        <w:t>Within this section I will highl</w:t>
      </w:r>
      <w:r w:rsidR="0078653A">
        <w:t>ight any classes which may be of interest due to deviations</w:t>
      </w:r>
      <w:r>
        <w:t xml:space="preserve"> from the original designs or because of the implementation of methods which are key to the </w:t>
      </w:r>
      <w:r w:rsidR="00EF45DC">
        <w:t>app</w:t>
      </w:r>
      <w:r>
        <w:t xml:space="preserve">.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w:t>
      </w:r>
      <w:r w:rsidR="00BC253F">
        <w:t>he way in which my methodology a</w:t>
      </w:r>
      <w:r w:rsidR="009E5B65">
        <w:t xml:space="preserve">ffected how the </w:t>
      </w:r>
      <w:r w:rsidR="00EF45DC">
        <w:t>app</w:t>
      </w:r>
      <w:r w:rsidR="009E5B65">
        <w:t xml:space="preserve"> came together. </w:t>
      </w:r>
    </w:p>
    <w:p w:rsidR="006C174B" w:rsidRDefault="003C10CD" w:rsidP="006C174B">
      <w:pPr>
        <w:pStyle w:val="Heading3"/>
      </w:pPr>
      <w:bookmarkStart w:id="47" w:name="_Toc448581074"/>
      <w:r>
        <w:t xml:space="preserve">Filling </w:t>
      </w:r>
      <w:r w:rsidR="004B209B">
        <w:t>the</w:t>
      </w:r>
      <w:r>
        <w:t xml:space="preserve"> </w:t>
      </w:r>
      <w:r w:rsidR="00A05FDD">
        <w:t>App</w:t>
      </w:r>
      <w:r>
        <w:t xml:space="preserve"> </w:t>
      </w:r>
      <w:r w:rsidR="004B209B">
        <w:t>with</w:t>
      </w:r>
      <w:r w:rsidR="00A05FDD">
        <w:t xml:space="preserve"> Content</w:t>
      </w:r>
      <w:bookmarkEnd w:id="47"/>
    </w:p>
    <w:p w:rsidR="00AF6AF9" w:rsidRDefault="00AF6AF9" w:rsidP="00AF6AF9">
      <w:pPr>
        <w:jc w:val="both"/>
      </w:pPr>
      <w:r>
        <w:t xml:space="preserve">After a basic menu had been created I started working towards developing my list of topics. </w:t>
      </w:r>
      <w:r w:rsidR="003F3445">
        <w:t xml:space="preserve">Firstly, </w:t>
      </w:r>
      <w:r>
        <w:t>I started working on implementing the undergraduate course section of the app, as most of the code would be re-usable for the postgraduate course section with the addition of minor changes. This section would also be one of the largest and so I wanted to tackle</w:t>
      </w:r>
      <w:r w:rsidR="003F3445">
        <w:t xml:space="preserve"> this</w:t>
      </w:r>
      <w:r>
        <w:t xml:space="preserve"> first. </w:t>
      </w:r>
    </w:p>
    <w:p w:rsidR="00597B21" w:rsidRDefault="00597B21" w:rsidP="00AF6AF9">
      <w:pPr>
        <w:jc w:val="both"/>
      </w:pPr>
    </w:p>
    <w:p w:rsidR="00597B21" w:rsidRDefault="00223843" w:rsidP="00AF6AF9">
      <w:pPr>
        <w:jc w:val="both"/>
      </w:pPr>
      <w:r>
        <w:t xml:space="preserve">I noticed that even though I was using feature driven development to include each feature within the </w:t>
      </w:r>
      <w:r w:rsidR="00EF45DC">
        <w:t>app</w:t>
      </w:r>
      <w:r>
        <w:t xml:space="preserve"> one at a time</w:t>
      </w:r>
      <w:r w:rsidR="003F3445">
        <w:t>,</w:t>
      </w:r>
      <w:r>
        <w:t xml:space="preserve"> I could also break up features into more ma</w:t>
      </w:r>
      <w:r w:rsidR="003F3445">
        <w:t>nageable tasks. For example the undergraduate course</w:t>
      </w:r>
      <w:r>
        <w:t xml:space="preserve"> feature was broken down into each </w:t>
      </w:r>
      <w:r w:rsidR="0020473B">
        <w:t>topic;</w:t>
      </w:r>
      <w:r>
        <w:t xml:space="preserve"> </w:t>
      </w:r>
      <w:r w:rsidR="00597B21">
        <w:t xml:space="preserve">I then </w:t>
      </w:r>
      <w:r>
        <w:t>work</w:t>
      </w:r>
      <w:r w:rsidR="003F3445">
        <w:t>ed</w:t>
      </w:r>
      <w:r w:rsidR="00597B21">
        <w:t xml:space="preserve"> through each topic one at a time until they were all implemented. Some topics took up a larger</w:t>
      </w:r>
      <w:r w:rsidR="003F3445">
        <w:t xml:space="preserve"> percentage of time than others</w:t>
      </w:r>
      <w:r w:rsidR="00597B21">
        <w:t xml:space="preserve"> due to having a more complex class structure. </w:t>
      </w:r>
      <w:r w:rsidR="00BC253F">
        <w:t>However</w:t>
      </w:r>
      <w:r w:rsidR="00597B21">
        <w:t xml:space="preserve"> I found that as I became more familiar with the proposed lay</w:t>
      </w:r>
      <w:r w:rsidR="003F3445">
        <w:t>out types and</w:t>
      </w:r>
      <w:r w:rsidR="00597B21">
        <w:t xml:space="preserve"> Jsoup that the last few topic areas were added to the build much quicker. </w:t>
      </w:r>
    </w:p>
    <w:p w:rsidR="00AF6AF9" w:rsidRDefault="00AF6AF9" w:rsidP="00AF6AF9">
      <w:pPr>
        <w:jc w:val="both"/>
      </w:pPr>
    </w:p>
    <w:p w:rsidR="00AF6AF9" w:rsidRDefault="00AF6AF9" w:rsidP="00AF6AF9">
      <w:pPr>
        <w:jc w:val="both"/>
      </w:pPr>
      <w:r>
        <w:t>As I was developing</w:t>
      </w:r>
      <w:r w:rsidR="003F3445">
        <w:t xml:space="preserve"> by feature I prioritised getting</w:t>
      </w:r>
      <w:r>
        <w:t xml:space="preserve"> the content working in the app without </w:t>
      </w:r>
      <w:r w:rsidR="003F3445">
        <w:t xml:space="preserve">initially </w:t>
      </w:r>
      <w:r>
        <w:t>worrying to</w:t>
      </w:r>
      <w:r w:rsidR="003F3445">
        <w:t>o much about the offline storage</w:t>
      </w:r>
      <w:r w:rsidR="00E24BD4">
        <w:t xml:space="preserve">, </w:t>
      </w:r>
      <w:r w:rsidR="003F3445">
        <w:t>this meant the device had to be online in order to view content</w:t>
      </w:r>
      <w:r w:rsidR="00E24BD4">
        <w:t xml:space="preserve">. The </w:t>
      </w:r>
      <w:r w:rsidR="00EF45DC">
        <w:t>app</w:t>
      </w:r>
      <w:r w:rsidR="003F3445">
        <w:t xml:space="preserve"> primarily worked this way</w:t>
      </w:r>
      <w:r w:rsidR="00E24BD4">
        <w:t xml:space="preserve">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w:t>
      </w:r>
      <w:r w:rsidR="003F3445">
        <w:t xml:space="preserve">I could then focus on the </w:t>
      </w:r>
      <w:r w:rsidR="00A75767">
        <w:t xml:space="preserve">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rsidR="00AA11BA">
        <w:t xml:space="preserve">s </w:t>
      </w:r>
      <w:r>
        <w:t>to display the information. When it came to creating the</w:t>
      </w:r>
      <w:r w:rsidR="00AA11BA">
        <w:t>se</w:t>
      </w:r>
      <w:r>
        <w:t xml:space="preserve"> pages I found that Jsoup has two functions which could be used to generate content; one outputs just the text from selected elements, the other includes the html code it is contained within. I chose to keep the outer </w:t>
      </w:r>
      <w:r w:rsidR="00AA11BA">
        <w:t>html on the data and load it in</w:t>
      </w:r>
      <w:r>
        <w:t xml:space="preserve">to a </w:t>
      </w:r>
      <w:r w:rsidR="00D65FF2">
        <w:t>Web View</w:t>
      </w:r>
      <w:r>
        <w:t xml:space="preserve">. The </w:t>
      </w:r>
      <w:r w:rsidR="00D65FF2">
        <w:t>Web View</w:t>
      </w:r>
      <w:r>
        <w:t xml:space="preserve"> would offer assistance with laying out the content as well as keeping original text styles such as headings withi</w:t>
      </w:r>
      <w:r w:rsidR="00AA11BA">
        <w:t>n the view. Another advantage of</w:t>
      </w:r>
      <w:r>
        <w:t xml:space="preserve"> using a </w:t>
      </w:r>
      <w:r w:rsidR="00D65FF2">
        <w:t>Web View</w:t>
      </w:r>
      <w:r>
        <w:t xml:space="preserve"> was its ability to contain links, as some content such as the</w:t>
      </w:r>
      <w:r w:rsidR="00AA11BA">
        <w:t xml:space="preserve"> Students Union’s page contains</w:t>
      </w:r>
      <w:r>
        <w:t xml:space="preserve"> links to external sites. This means if a user of the </w:t>
      </w:r>
      <w:r w:rsidR="00EF45DC">
        <w:t>app</w:t>
      </w:r>
      <w:r>
        <w:t xml:space="preserve">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 xml:space="preserve">needed to be done off the main UI thread, therefore I had to use an AsyncTask class within the topics main class. An AsyncTask has three main methods which are run at different stages; pre-execute, on execute (called </w:t>
      </w:r>
      <w:proofErr w:type="spellStart"/>
      <w:r w:rsidR="00B45EFA">
        <w:t>do</w:t>
      </w:r>
      <w:r w:rsidR="00AA11BA">
        <w:t>I</w:t>
      </w:r>
      <w:r w:rsidR="00B45EFA">
        <w:t>n</w:t>
      </w:r>
      <w:r w:rsidR="00AA11BA">
        <w:t>B</w:t>
      </w:r>
      <w:r w:rsidR="00B45EFA">
        <w:t>ackground</w:t>
      </w:r>
      <w:proofErr w:type="spellEnd"/>
      <w:r w:rsidR="00B45EFA">
        <w:t>) a</w:t>
      </w:r>
      <w:r w:rsidR="00AA11BA">
        <w:t xml:space="preserve">nd post execute. I used the </w:t>
      </w:r>
      <w:proofErr w:type="spellStart"/>
      <w:r w:rsidR="00AA11BA">
        <w:t>doInB</w:t>
      </w:r>
      <w:r w:rsidR="00B45EFA">
        <w:t>ackground</w:t>
      </w:r>
      <w:proofErr w:type="spellEnd"/>
      <w:r w:rsidR="00B45EFA">
        <w:t xml:space="preserve">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AA11BA" w:rsidP="003C10CD">
      <w:pPr>
        <w:jc w:val="both"/>
      </w:pPr>
      <w:r>
        <w:t>I did no</w:t>
      </w:r>
      <w:r w:rsidR="003C10CD">
        <w:t>t encounter any major problems using Jsoup’s functions to d</w:t>
      </w:r>
      <w:r w:rsidR="001B2865">
        <w:t>isplay content within the app. But t</w:t>
      </w:r>
      <w:r w:rsidR="003C10CD">
        <w:t>here were occasion</w:t>
      </w:r>
      <w:r w:rsidR="001B2865">
        <w:t>s when the data I received was no</w:t>
      </w:r>
      <w:r w:rsidR="003C10CD">
        <w:t>t the same as</w:t>
      </w:r>
      <w:r w:rsidR="001B2865">
        <w:t xml:space="preserve"> the data I had expected which meant that I had</w:t>
      </w:r>
      <w:r w:rsidR="003C10CD">
        <w:t xml:space="preserve"> to debug the code. The most common issue </w:t>
      </w:r>
      <w:r w:rsidR="001B2865">
        <w:t xml:space="preserve">I experienced </w:t>
      </w:r>
      <w:r w:rsidR="003C10CD">
        <w:t>was when selecting text,</w:t>
      </w:r>
      <w:r w:rsidR="001B2865">
        <w:t xml:space="preserve"> Jsoup has a select function which</w:t>
      </w:r>
      <w:r w:rsidR="003C10CD">
        <w:t xml:space="preserve"> will select all t</w:t>
      </w:r>
      <w:r w:rsidR="001B2865">
        <w:t>he chosen elements within</w:t>
      </w:r>
      <w:r w:rsidR="003C10CD">
        <w:t xml:space="preserve"> a page or highlighted section. I found that text which was a heading or had </w:t>
      </w:r>
      <w:r w:rsidR="001B2865">
        <w:t>been given emphasis on a webpage</w:t>
      </w:r>
      <w:r w:rsidR="003C10CD">
        <w:t xml:space="preserve"> was missed due to it not being contained within</w:t>
      </w:r>
      <w:r w:rsidR="001B2865">
        <w:t xml:space="preserve"> a p tag. An alternative </w:t>
      </w:r>
      <w:r w:rsidR="003C10CD">
        <w:t xml:space="preserve">was to select everything within the highlighted section, but often this would lead to </w:t>
      </w:r>
      <w:r w:rsidR="001B2865">
        <w:t xml:space="preserve">including </w:t>
      </w:r>
      <w:r w:rsidR="003C10CD">
        <w:t xml:space="preserve">content which was not necessary. Fortunately there is a Jsoup method which will find and remove all given elements from the </w:t>
      </w:r>
      <w:r w:rsidR="0020473B">
        <w:t>output;</w:t>
      </w:r>
      <w:r w:rsidR="003C10CD">
        <w:t xml:space="preserve"> this was used to combat the problem.   </w:t>
      </w:r>
    </w:p>
    <w:p w:rsidR="003C10CD" w:rsidRPr="006C174B" w:rsidRDefault="003C10CD" w:rsidP="008B3E95">
      <w:pPr>
        <w:jc w:val="both"/>
      </w:pPr>
    </w:p>
    <w:p w:rsidR="007F0515" w:rsidRDefault="00B11256" w:rsidP="00B11256">
      <w:pPr>
        <w:pStyle w:val="Heading3"/>
      </w:pPr>
      <w:bookmarkStart w:id="48" w:name="_Toc448581075"/>
      <w:r>
        <w:t>Offline Storage of Data</w:t>
      </w:r>
      <w:bookmarkEnd w:id="48"/>
    </w:p>
    <w:p w:rsidR="00B11256" w:rsidRDefault="002C5C50" w:rsidP="00913F38">
      <w:pPr>
        <w:jc w:val="both"/>
      </w:pPr>
      <w:r>
        <w:t xml:space="preserve">The app was now filled with content when the device was online, allowing me to move on to the next feature; using the </w:t>
      </w:r>
      <w:r w:rsidR="00EF45DC">
        <w:t>app</w:t>
      </w:r>
      <w:r>
        <w:t xml:space="preserve"> offline. </w:t>
      </w:r>
      <w:r w:rsidR="00913F38">
        <w:t>In my design I had planned to have a class which was responsible for connecting to the required webpages, selecting content and saving it on</w:t>
      </w:r>
      <w:r w:rsidR="001B2865">
        <w:t>to</w:t>
      </w:r>
      <w:r w:rsidR="00913F38">
        <w:t xml:space="preserve"> the device. </w:t>
      </w:r>
      <w:r w:rsidR="00DF5237">
        <w:t>Before this class was created</w:t>
      </w:r>
      <w:r w:rsidR="001B2865">
        <w:t>, I</w:t>
      </w:r>
      <w:r w:rsidR="00DF5237">
        <w:t xml:space="preserve"> wanted to get a working save and l</w:t>
      </w:r>
      <w:r w:rsidR="001B2865">
        <w:t>oad function and check that these were</w:t>
      </w:r>
      <w:r w:rsidR="00DF5237">
        <w:t xml:space="preserve"> working as expected when the device was offline. </w:t>
      </w:r>
      <w:r w:rsidR="00BC253F">
        <w:t>Therefore</w:t>
      </w:r>
      <w:r w:rsidR="00DF5237">
        <w:t xml:space="preserve">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rsidR="00F21EC6">
            <w:instrText xml:space="preserve">CITATION Sta13 \l 2057 </w:instrText>
          </w:r>
          <w:r>
            <w:fldChar w:fldCharType="separate"/>
          </w:r>
          <w:r w:rsidR="00F21EC6">
            <w:rPr>
              <w:noProof/>
            </w:rPr>
            <w:t xml:space="preserve"> </w:t>
          </w:r>
          <w:r w:rsidR="00F21EC6" w:rsidRPr="00F21EC6">
            <w:rPr>
              <w:noProof/>
            </w:rPr>
            <w:t>[15]</w:t>
          </w:r>
          <w:r>
            <w:fldChar w:fldCharType="end"/>
          </w:r>
        </w:sdtContent>
      </w:sdt>
      <w:r>
        <w:t xml:space="preserve">. These methods were used initially to get the offline storage to work for the content on the home screen and </w:t>
      </w:r>
      <w:r w:rsidR="001B2865">
        <w:t xml:space="preserve">were </w:t>
      </w:r>
      <w:r>
        <w:t xml:space="preserve">also used later on to store all </w:t>
      </w:r>
      <w:r w:rsidR="001B2865">
        <w:t xml:space="preserve">of the </w:t>
      </w:r>
      <w:r>
        <w:t xml:space="preserve">content </w:t>
      </w:r>
      <w:r w:rsidR="001B2865">
        <w:t>with</w:t>
      </w:r>
      <w:r>
        <w:t xml:space="preserve">in the </w:t>
      </w:r>
      <w:r w:rsidR="00EF45DC">
        <w:t>app</w:t>
      </w:r>
      <w:r>
        <w:t>.</w:t>
      </w:r>
      <w:r w:rsidR="00B44DF9">
        <w:t xml:space="preserve"> The only change made from the original methods was to set th</w:t>
      </w:r>
      <w:r w:rsidR="00BC253F">
        <w:t>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t>
      </w:r>
      <w:r w:rsidR="001B2865">
        <w:t>‘i</w:t>
      </w:r>
      <w:r>
        <w:t>s the device online?</w:t>
      </w:r>
      <w:r w:rsidR="001B2865">
        <w:t>’, and ‘does</w:t>
      </w:r>
      <w:r>
        <w:t xml:space="preserve"> </w:t>
      </w:r>
      <w:r w:rsidR="000C1F67">
        <w:t xml:space="preserve">the </w:t>
      </w:r>
      <w:r>
        <w:t>device need to download data?</w:t>
      </w:r>
      <w:r w:rsidR="001B2865">
        <w:t>’ As there was no</w:t>
      </w:r>
      <w:r>
        <w:t xml:space="preserve">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w:t>
      </w:r>
      <w:r w:rsidR="00BC253F">
        <w:t>Stack O</w:t>
      </w:r>
      <w:r>
        <w:t>verflow</w:t>
      </w:r>
      <w:sdt>
        <w:sdtPr>
          <w:id w:val="-1402207224"/>
          <w:citation/>
        </w:sdtPr>
        <w:sdtContent>
          <w:r>
            <w:fldChar w:fldCharType="begin"/>
          </w:r>
          <w:r w:rsidR="00F21EC6">
            <w:instrText xml:space="preserve">CITATION Sta10 \l 2057 </w:instrText>
          </w:r>
          <w:r>
            <w:fldChar w:fldCharType="separate"/>
          </w:r>
          <w:r w:rsidR="00F21EC6">
            <w:rPr>
              <w:noProof/>
            </w:rPr>
            <w:t xml:space="preserve"> </w:t>
          </w:r>
          <w:r w:rsidR="00F21EC6" w:rsidRPr="00F21EC6">
            <w:rPr>
              <w:noProof/>
            </w:rPr>
            <w:t>[16]</w:t>
          </w:r>
          <w:r>
            <w:fldChar w:fldCharType="end"/>
          </w:r>
        </w:sdtContent>
      </w:sdt>
      <w:r>
        <w:t xml:space="preserve"> from a user call</w:t>
      </w:r>
      <w:r w:rsidR="00987E30">
        <w:t>ed</w:t>
      </w:r>
      <w:r>
        <w:t xml:space="preserve"> Tim</w:t>
      </w:r>
      <w:r w:rsidR="00987E30">
        <w:t>,</w:t>
      </w:r>
      <w:r>
        <w:t xml:space="preserve"> which </w:t>
      </w:r>
      <w:r>
        <w:lastRenderedPageBreak/>
        <w:t xml:space="preserve">checks whether the device is </w:t>
      </w:r>
      <w:r w:rsidR="0020473B">
        <w:t>online;</w:t>
      </w:r>
      <w:r>
        <w:t xml:space="preserv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w:t>
      </w:r>
      <w:r w:rsidR="0020473B">
        <w:t>device;</w:t>
      </w:r>
      <w:r w:rsidR="00A32B5A">
        <w:t xml:space="preserv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I could then start work on the new class, AppData, which was responsible for d</w:t>
      </w:r>
      <w:r w:rsidR="00987E30">
        <w:t xml:space="preserve">ownloading the app’s content. Again, I </w:t>
      </w:r>
      <w:r>
        <w:t xml:space="preserve">worked through each topic individually, refactoring code used in the topics class to generate content </w:t>
      </w:r>
      <w:r w:rsidR="00FE7B12">
        <w:t xml:space="preserve">over to a new </w:t>
      </w:r>
      <w:r w:rsidR="00DE62DB">
        <w:t xml:space="preserve">method </w:t>
      </w:r>
      <w:r w:rsidR="00FE7B12">
        <w:t>within the AppData</w:t>
      </w:r>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63360"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723285" w:rsidRPr="003154D8" w:rsidRDefault="00723285"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B45" id="Group 15" o:spid="_x0000_s1039" style="position:absolute;left:0;text-align:left;margin-left:291.75pt;margin-top:102.45pt;width:123pt;height:241.5pt;z-index:251663360;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723285" w:rsidRPr="003154D8" w:rsidRDefault="00723285"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v:textbox>
                </v:shape>
                <w10:wrap type="through"/>
              </v:group>
            </w:pict>
          </mc:Fallback>
        </mc:AlternateContent>
      </w:r>
      <w:r w:rsidR="00DE62DB">
        <w:t xml:space="preserve">Once each topic had been set up to store content on the </w:t>
      </w:r>
      <w:r w:rsidR="00987E30">
        <w:t>device I was able to move</w:t>
      </w:r>
      <w:r w:rsidR="00DE62DB">
        <w:t xml:space="preserve"> the method which checks the status of the devices internet connection</w:t>
      </w:r>
      <w:r w:rsidR="00BC253F">
        <w:t>,</w:t>
      </w:r>
      <w:r w:rsidR="00DE62DB">
        <w:t xml:space="preserve"> and downloaded data</w:t>
      </w:r>
      <w:r w:rsidR="00987E30">
        <w:t xml:space="preserve"> into the AppData class</w:t>
      </w:r>
      <w:r w:rsidR="00DE62DB">
        <w:t xml:space="preserve">. In order to check whether there was any content on the device the method would </w:t>
      </w:r>
      <w:r w:rsidR="00987E30">
        <w:t xml:space="preserve">first </w:t>
      </w:r>
      <w:r w:rsidR="00DE62DB">
        <w:t>need to check whether a file exists. The first time I copied the method across</w:t>
      </w:r>
      <w:r w:rsidR="00987E30">
        <w:t>,</w:t>
      </w:r>
      <w:r w:rsidR="00DE62DB">
        <w:t xml:space="preserve">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 xml:space="preserve">a file </w:t>
      </w:r>
      <w:r w:rsidR="00987E30">
        <w:t xml:space="preserve">exists </w:t>
      </w:r>
      <w:r w:rsidR="00DE62DB">
        <w:t>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w:t>
      </w:r>
      <w:r w:rsidR="00EF45DC">
        <w:t>app</w:t>
      </w:r>
      <w:r>
        <w:t xml:space="preserve"> and device. If there is no internet connection then a message is displayed telling the user to enable a connection and restart the app, </w:t>
      </w:r>
      <w:r w:rsidR="00987E30">
        <w:t>if there is a connection but no</w:t>
      </w:r>
      <w:r>
        <w:t xml:space="preserve"> data downloaded then it will inform the user that it is downloading data. If there is already data on the device then the app will move straight onto the menu activity.</w:t>
      </w:r>
      <w:r w:rsidR="00F01B6D">
        <w:t xml:space="preserve"> The final layout of the splash screen is shown in Figure 4.</w:t>
      </w:r>
    </w:p>
    <w:p w:rsidR="007F0515" w:rsidRDefault="007F0515" w:rsidP="007F0515"/>
    <w:p w:rsidR="007F0515" w:rsidRDefault="00894E5D" w:rsidP="008417DA">
      <w:pPr>
        <w:jc w:val="both"/>
      </w:pPr>
      <w:r>
        <w:t xml:space="preserve">The biggest </w:t>
      </w:r>
      <w:r w:rsidR="0020473B">
        <w:t>change that</w:t>
      </w:r>
      <w:r>
        <w:t xml:space="preserve"> occurred when implementing this feature</w:t>
      </w:r>
      <w:r w:rsidR="0020473B">
        <w:t>,</w:t>
      </w:r>
      <w:r w:rsidR="00A3289C">
        <w:t xml:space="preserve"> involved how the content was stored on the device.</w:t>
      </w:r>
      <w:r w:rsidR="00DC6CBB">
        <w:t xml:space="preserve"> I had planned to have multiple save and load methods depending on whether the content was to be stored as a string or </w:t>
      </w:r>
      <w:r w:rsidR="009A61BE">
        <w:t xml:space="preserve">as </w:t>
      </w:r>
      <w:r w:rsidR="00DC6CBB">
        <w:t xml:space="preserve">an array. When it came to implementing the offline storage of data I realised that it would be much easier to store </w:t>
      </w:r>
      <w:r w:rsidR="00BA25E3">
        <w:t xml:space="preserve">all topic areas as strings, </w:t>
      </w:r>
      <w:r w:rsidR="0020473B">
        <w:t>and then</w:t>
      </w:r>
      <w:r w:rsidR="00BA25E3">
        <w:t xml:space="preserve">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9A61BE">
        <w:t xml:space="preserve"> When the </w:t>
      </w:r>
      <w:r w:rsidR="00EF45DC">
        <w:t>app</w:t>
      </w:r>
      <w:r w:rsidR="009A61BE">
        <w:t xml:space="preserve"> was only working when the device was online</w:t>
      </w:r>
      <w:r w:rsidR="00463554">
        <w:t xml:space="preserve"> </w:t>
      </w:r>
      <w:r w:rsidR="009A61BE">
        <w:t>this</w:t>
      </w:r>
      <w:r w:rsidR="00463554">
        <w:t xml:space="preserve"> could be done by storing one array containing the course title and another with the URL to the corresponding course. When a course was selected it would send the appropriate URL</w:t>
      </w:r>
      <w:r w:rsidR="00BC253F">
        <w:t xml:space="preserve"> in an intent to the next class.</w:t>
      </w:r>
      <w:r w:rsidR="00463554">
        <w:t xml:space="preserve"> </w:t>
      </w:r>
      <w:r w:rsidR="00BC253F">
        <w:t>T</w:t>
      </w:r>
      <w:r w:rsidR="00463554">
        <w:t xml:space="preserve">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AppData class in order to download the webpage for </w:t>
      </w:r>
      <w:r w:rsidR="00F3023F">
        <w:t>all</w:t>
      </w:r>
      <w:r>
        <w:t xml:space="preserve"> course</w:t>
      </w:r>
      <w:r w:rsidR="00F3023F">
        <w:t>s</w:t>
      </w:r>
      <w:r>
        <w:t>.</w:t>
      </w:r>
      <w:r w:rsidR="005A3FD8">
        <w:t xml:space="preserve"> Using Jsoup functionality the first method</w:t>
      </w:r>
      <w:r>
        <w:t xml:space="preserve"> </w:t>
      </w:r>
      <w:r w:rsidR="005A3FD8">
        <w:t xml:space="preserve">creates an array containing the URLs of each departments list of courses before calling the next </w:t>
      </w:r>
      <w:r w:rsidR="005A3FD8">
        <w:lastRenderedPageBreak/>
        <w:t xml:space="preserve">method. </w:t>
      </w:r>
      <w:r w:rsidR="009B2747">
        <w:t xml:space="preserve">The second method loops through </w:t>
      </w:r>
      <w:r w:rsidR="009A61BE">
        <w:t>each departments list,</w:t>
      </w:r>
      <w:r w:rsidR="009B2747">
        <w:t xml:space="preserve"> selecting the URL linking to the detailed webpage fo</w:t>
      </w:r>
      <w:r w:rsidR="004B09A6">
        <w:t>r each course and storing these in another array. A final method is called which save</w:t>
      </w:r>
      <w:r w:rsidR="004546A6">
        <w:t>s</w:t>
      </w:r>
      <w:r w:rsidR="004B09A6">
        <w:t xml:space="preserve"> all pages in the second array to a file, naming them based on the URL. </w:t>
      </w:r>
    </w:p>
    <w:p w:rsidR="007F0515" w:rsidRDefault="007F0515" w:rsidP="007F0515"/>
    <w:p w:rsidR="008417DA" w:rsidRDefault="008417DA" w:rsidP="008417DA">
      <w:pPr>
        <w:pStyle w:val="Heading3"/>
      </w:pPr>
      <w:bookmarkStart w:id="49" w:name="_Toc448581076"/>
      <w:r>
        <w:t>Updating the Apps Content</w:t>
      </w:r>
      <w:bookmarkEnd w:id="49"/>
    </w:p>
    <w:p w:rsidR="008417DA" w:rsidRDefault="008417DA" w:rsidP="008417DA">
      <w:pPr>
        <w:jc w:val="both"/>
      </w:pPr>
      <w:r>
        <w:t>This feature could only be implemented once the app was almost finished as it relied on content a</w:t>
      </w:r>
      <w:r w:rsidR="00BC253F">
        <w:t>lready being stored on the app.</w:t>
      </w:r>
      <w:r w:rsidR="00B63F1F">
        <w:t xml:space="preserve"> </w:t>
      </w:r>
      <w:r w:rsidR="00BC253F">
        <w:t>F</w:t>
      </w:r>
      <w:r w:rsidR="00B63F1F">
        <w:t xml:space="preserve">or this reason it was the final feature to be built into the </w:t>
      </w:r>
      <w:r w:rsidR="00EF45DC">
        <w:t>app</w:t>
      </w:r>
      <w:r w:rsidR="00B63F1F">
        <w:t xml:space="preserve">. </w:t>
      </w:r>
    </w:p>
    <w:p w:rsidR="00CA4898" w:rsidRDefault="00CA4898" w:rsidP="008417DA">
      <w:pPr>
        <w:jc w:val="both"/>
      </w:pPr>
    </w:p>
    <w:p w:rsidR="00CA4898" w:rsidRDefault="00CA4898" w:rsidP="008417DA">
      <w:pPr>
        <w:jc w:val="both"/>
      </w:pPr>
      <w:r>
        <w:t>Implementing this feature could be done by using a single method and so it was relatively easy to do. The logic of the code written was the same as planned during the design phase; deleting each content file and the</w:t>
      </w:r>
      <w:r w:rsidR="00BC253F">
        <w:t>n launching the AppData class. T</w:t>
      </w:r>
      <w:r>
        <w:t>his seemed the most straight forwar</w:t>
      </w:r>
      <w:r w:rsidR="00B35C76">
        <w:t>d approach to updating the content</w:t>
      </w:r>
      <w:r>
        <w:t xml:space="preserve">. </w:t>
      </w:r>
    </w:p>
    <w:p w:rsidR="00CA4898" w:rsidRDefault="00CA4898" w:rsidP="008417DA">
      <w:pPr>
        <w:jc w:val="both"/>
      </w:pPr>
    </w:p>
    <w:p w:rsidR="00CA4898" w:rsidRDefault="00CA4898" w:rsidP="008417DA">
      <w:pPr>
        <w:jc w:val="both"/>
      </w:pPr>
      <w:r>
        <w:t>The main issue implementing this feature was</w:t>
      </w:r>
      <w:r w:rsidR="00B35C76">
        <w:t xml:space="preserve"> establishing</w:t>
      </w:r>
      <w:r>
        <w:t xml:space="preserve"> how it would be executed; automatically by the app or manually by the user. Updating the content automatically could be done </w:t>
      </w:r>
      <w:r w:rsidR="00B35C76">
        <w:t>in two ways; time passed since the</w:t>
      </w:r>
      <w:r>
        <w:t xml:space="preserve"> last update or depending on</w:t>
      </w:r>
      <w:r w:rsidR="00B35C76">
        <w:t xml:space="preserve"> if </w:t>
      </w:r>
      <w:r>
        <w:t xml:space="preserve">changes </w:t>
      </w:r>
      <w:r w:rsidR="00B35C76">
        <w:t xml:space="preserve">had been made </w:t>
      </w:r>
      <w:r>
        <w:t xml:space="preserve">to the website. If the content </w:t>
      </w:r>
      <w:r w:rsidR="00A309F1">
        <w:t>was updated</w:t>
      </w:r>
      <w:r w:rsidR="00B35C76">
        <w:t xml:space="preserve"> after a specified</w:t>
      </w:r>
      <w:r>
        <w:t xml:space="preserve"> time period then the app would need to know when the content </w:t>
      </w:r>
      <w:r w:rsidR="00A309F1">
        <w:t xml:space="preserve">was last </w:t>
      </w:r>
      <w:r w:rsidR="00662516">
        <w:t>downloaded</w:t>
      </w:r>
      <w:r w:rsidR="00A309F1">
        <w:t>, and</w:t>
      </w:r>
      <w:r>
        <w:t xml:space="preserve"> </w:t>
      </w:r>
      <w:r w:rsidR="00A309F1">
        <w:t>a</w:t>
      </w:r>
      <w:r>
        <w:t xml:space="preserve"> </w:t>
      </w:r>
      <w:r w:rsidR="00B35C76">
        <w:t xml:space="preserve">suitable time period would </w:t>
      </w:r>
      <w:r>
        <w:t xml:space="preserve">need to be chosen. My concern with </w:t>
      </w:r>
      <w:r w:rsidR="00A309F1">
        <w:t>this approach was that an update would be executed unnecessarily</w:t>
      </w:r>
      <w:r w:rsidR="00B35C76">
        <w:t xml:space="preserve"> even</w:t>
      </w:r>
      <w:r w:rsidR="00A309F1">
        <w:t xml:space="preserve"> if the webpages had not been changed, resulting in a negative impact on the app as it would appear to be doing useless updates. Updating the content based on whether the website had changed would involve a more complex version of updates</w:t>
      </w:r>
      <w:r w:rsidR="00146B5E">
        <w:t xml:space="preserve"> than if the update was</w:t>
      </w:r>
      <w:r w:rsidR="00A309F1">
        <w:t xml:space="preserve"> based on time. Periodically the app would need to cross check the content on the device with content on the web, a high percentage of the time these checks would find no dif</w:t>
      </w:r>
      <w:r w:rsidR="00F8765F">
        <w:t xml:space="preserve">ference. Therefore I decided </w:t>
      </w:r>
      <w:r w:rsidR="00A309F1">
        <w:t xml:space="preserve">not </w:t>
      </w:r>
      <w:r w:rsidR="00F8765F">
        <w:t xml:space="preserve">to </w:t>
      </w:r>
      <w:r w:rsidR="00A309F1">
        <w:t xml:space="preserve">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w:t>
      </w:r>
      <w:r w:rsidR="00F8765F">
        <w:t xml:space="preserve">update </w:t>
      </w:r>
      <w:r>
        <w:t xml:space="preserve">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w:t>
      </w:r>
      <w:r w:rsidR="00BC253F">
        <w:t>.</w:t>
      </w:r>
      <w:r w:rsidR="00F8765F">
        <w:t xml:space="preserve"> </w:t>
      </w:r>
      <w:r w:rsidR="00BC253F">
        <w:t>This</w:t>
      </w:r>
      <w:r w:rsidR="00F8765F">
        <w:t xml:space="preserve"> meant that my app would have a familiar layout</w:t>
      </w:r>
      <w:r>
        <w:t xml:space="preserve">. </w:t>
      </w:r>
      <w:r w:rsidR="00CD69FD">
        <w:t xml:space="preserve">Having a separate option menu </w:t>
      </w:r>
      <w:r w:rsidR="00F8765F">
        <w:t xml:space="preserve">also </w:t>
      </w:r>
      <w:r w:rsidR="00CD69FD">
        <w:t>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50" w:name="_Toc448581077"/>
      <w:r w:rsidRPr="007F0515">
        <w:t>User</w:t>
      </w:r>
      <w:r>
        <w:rPr>
          <w:sz w:val="32"/>
          <w:szCs w:val="32"/>
        </w:rPr>
        <w:t xml:space="preserve"> </w:t>
      </w:r>
      <w:r w:rsidRPr="007F0515">
        <w:t>Interface</w:t>
      </w:r>
      <w:bookmarkEnd w:id="50"/>
    </w:p>
    <w:p w:rsidR="00254E9E" w:rsidRDefault="00C979F0" w:rsidP="00C979F0">
      <w:pPr>
        <w:jc w:val="both"/>
      </w:pPr>
      <w:r>
        <w:t xml:space="preserve">Once all </w:t>
      </w:r>
      <w:r w:rsidR="00443BED">
        <w:t xml:space="preserve">of </w:t>
      </w:r>
      <w:r>
        <w:t xml:space="preserve">the chosen features had been implemented within the </w:t>
      </w:r>
      <w:r w:rsidR="00EF45DC">
        <w:t>app</w:t>
      </w:r>
      <w:r>
        <w:t xml:space="preserve"> it was time to refine the user interface. Whilst building features</w:t>
      </w:r>
      <w:r w:rsidR="00806E3F">
        <w:t xml:space="preserve"> into the app</w:t>
      </w:r>
      <w:r w:rsidR="00F8385F">
        <w:t xml:space="preserve"> I included the layouts chosen for them </w:t>
      </w:r>
      <w:r w:rsidR="00443BED">
        <w:t>in the design phase, but did no</w:t>
      </w:r>
      <w:r w:rsidR="00F8385F">
        <w:t>t develop the layouts to a high quality</w:t>
      </w:r>
      <w:r w:rsidR="00443BED">
        <w:t xml:space="preserve"> at this time</w:t>
      </w:r>
      <w:r w:rsidR="00F8385F">
        <w:t xml:space="preserve">.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443BED">
        <w:t>ich would contribute to</w:t>
      </w:r>
      <w:r w:rsidR="00772CE9">
        <w:t xml:space="preserve"> the professional feel of the app; changing text styles, optimising the layout of </w:t>
      </w:r>
      <w:r w:rsidR="005B0123">
        <w:t>Android</w:t>
      </w:r>
      <w:r w:rsidR="00772CE9">
        <w:t xml:space="preserve"> </w:t>
      </w:r>
      <w:r w:rsidR="00772CE9">
        <w:lastRenderedPageBreak/>
        <w:t xml:space="preserve">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1" w:name="_Toc448581078"/>
      <w:r>
        <w:t>Single Page Topic Areas</w:t>
      </w:r>
      <w:bookmarkEnd w:id="51"/>
    </w:p>
    <w:p w:rsidR="00B02CC6" w:rsidRDefault="007B5AF9" w:rsidP="00F67645">
      <w:pPr>
        <w:jc w:val="both"/>
      </w:pPr>
      <w:r>
        <w:rPr>
          <w:noProof/>
          <w:lang w:eastAsia="en-GB"/>
        </w:rPr>
        <mc:AlternateContent>
          <mc:Choice Requires="wpg">
            <w:drawing>
              <wp:anchor distT="180340" distB="180340" distL="180340" distR="180340" simplePos="0" relativeHeight="251670528"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723285" w:rsidRPr="00825890" w:rsidRDefault="00723285"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E3E47" id="Group 19" o:spid="_x0000_s1042" style="position:absolute;left:0;text-align:left;margin-left:270.75pt;margin-top:.9pt;width:2in;height:282.05pt;z-index:251670528;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723285" w:rsidRPr="00825890" w:rsidRDefault="00723285"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onCreate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The result of</w:t>
      </w:r>
      <w:r w:rsidR="00902565">
        <w:t xml:space="preserve"> the customisation is shown in F</w:t>
      </w:r>
      <w:r w:rsidR="00D82207">
        <w:t xml:space="preserve">igure 5, where an example of the Study Abroad page is shown. </w:t>
      </w:r>
    </w:p>
    <w:p w:rsidR="00B02CC6" w:rsidRDefault="00B02CC6" w:rsidP="00B02CC6">
      <w:pPr>
        <w:pStyle w:val="Heading3"/>
      </w:pPr>
      <w:bookmarkStart w:id="52" w:name="_Toc448581079"/>
      <w:r>
        <w:t>Pages Containing Large Amounts of Content</w:t>
      </w:r>
      <w:bookmarkEnd w:id="52"/>
    </w:p>
    <w:p w:rsidR="00B02CC6" w:rsidRDefault="00A45E14" w:rsidP="00C834E5">
      <w:pPr>
        <w:jc w:val="both"/>
      </w:pPr>
      <w:r>
        <w:rPr>
          <w:noProof/>
          <w:lang w:eastAsia="en-GB"/>
        </w:rPr>
        <mc:AlternateContent>
          <mc:Choice Requires="wpg">
            <w:drawing>
              <wp:anchor distT="180340" distB="180340" distL="180340" distR="180340" simplePos="0" relativeHeight="251662336" behindDoc="0" locked="0" layoutInCell="1" allowOverlap="1" wp14:anchorId="06E7C7E9" wp14:editId="04ECF530">
                <wp:simplePos x="0" y="0"/>
                <wp:positionH relativeFrom="margin">
                  <wp:posOffset>3471545</wp:posOffset>
                </wp:positionH>
                <wp:positionV relativeFrom="paragraph">
                  <wp:posOffset>414655</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723285" w:rsidRPr="006B28CA" w:rsidRDefault="00723285"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7C7E9" id="Group 22" o:spid="_x0000_s1045" style="position:absolute;left:0;text-align:left;margin-left:273.35pt;margin-top:32.65pt;width:141.75pt;height:276.1pt;z-index:251662336;mso-wrap-distance-left:14.2pt;mso-wrap-distance-top:14.2pt;mso-wrap-distance-right:14.2pt;mso-wrap-distance-bottom:14.2p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723285" w:rsidRPr="006B28CA" w:rsidRDefault="00723285"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v:textbox>
                </v:shape>
                <w10:wrap type="through" anchorx="margin"/>
              </v:group>
            </w:pict>
          </mc:Fallback>
        </mc:AlternateContent>
      </w:r>
      <w:r w:rsidR="00902565">
        <w:t>When considering the layout</w:t>
      </w:r>
      <w:r w:rsidR="000056A9">
        <w:t xml:space="preserve"> for </w:t>
      </w:r>
      <w:r w:rsidR="00902565">
        <w:t>the pages that contained</w:t>
      </w:r>
      <w:r w:rsidR="000056A9">
        <w:t xml:space="preserve"> multiple sections and large amounts of content</w:t>
      </w:r>
      <w:r w:rsidR="00902565">
        <w:t>,</w:t>
      </w:r>
      <w:r w:rsidR="000056A9">
        <w:t xml:space="preserve"> I chose to implement a tabbed design. </w:t>
      </w:r>
      <w:r w:rsidR="006E463A">
        <w:t>T</w:t>
      </w:r>
      <w:r w:rsidR="00C834E5">
        <w:t xml:space="preserve">he </w:t>
      </w:r>
      <w:r w:rsidR="006E463A">
        <w:t xml:space="preserve">implemented design uses an </w:t>
      </w:r>
      <w:r w:rsidR="005B0123">
        <w:t>Android</w:t>
      </w:r>
      <w:r w:rsidR="00902565">
        <w:t xml:space="preserve"> Tab Host Widget with </w:t>
      </w:r>
      <w:r w:rsidR="002D4ECD">
        <w:t xml:space="preserve">individual </w:t>
      </w:r>
      <w:r w:rsidR="006E463A">
        <w:t>tabs which include layouts</w:t>
      </w:r>
      <w:r w:rsidR="002D4ECD">
        <w:t xml:space="preserve"> for each section</w:t>
      </w:r>
      <w:r w:rsidR="00902565">
        <w:t xml:space="preserve"> within the Tab Host</w:t>
      </w:r>
      <w:r w:rsidR="002D4ECD">
        <w:t xml:space="preserve">.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approp</w:t>
      </w:r>
      <w:r w:rsidR="00902565">
        <w:t>riate. In cases where the number of tabs exceeds the width of the screen, the</w:t>
      </w:r>
      <w:r w:rsidR="003A3EE1">
        <w:t xml:space="preserve"> Tab Host scrolls horizontally</w:t>
      </w:r>
      <w:r w:rsidR="00902565">
        <w:t xml:space="preserve"> to display them all</w:t>
      </w:r>
      <w:r w:rsidR="003A3EE1">
        <w:t xml:space="preserve">. </w:t>
      </w:r>
    </w:p>
    <w:p w:rsidR="00A661DD" w:rsidRDefault="00A661DD" w:rsidP="007B6C55">
      <w:pPr>
        <w:jc w:val="both"/>
      </w:pPr>
    </w:p>
    <w:p w:rsidR="00393A3F" w:rsidRDefault="00A661DD" w:rsidP="001C27E2">
      <w:pPr>
        <w:jc w:val="both"/>
      </w:pPr>
      <w:r>
        <w:t xml:space="preserve">Each tab within the Tab Host can </w:t>
      </w:r>
      <w:r w:rsidR="005A4045">
        <w:t>use</w:t>
      </w:r>
      <w:r>
        <w:t xml:space="preserve"> a separate layout file</w:t>
      </w:r>
      <w:r w:rsidR="005A4045">
        <w:t xml:space="preserve">, but within this </w:t>
      </w:r>
      <w:r w:rsidR="00EF45DC">
        <w:t>app</w:t>
      </w:r>
      <w:r w:rsidR="005A4045">
        <w:t xml:space="preserve">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 xml:space="preserve">Using this design did result in a change to the class structure first proposed for the </w:t>
      </w:r>
      <w:r w:rsidR="00EF45DC">
        <w:t>app</w:t>
      </w:r>
      <w:r>
        <w:t xml:space="preserve">. Originally I planned to have one class for each topic area, even if it contained multiple sections. But when it came to implementing the tabbed design I had to create new classes for each </w:t>
      </w:r>
      <w:r w:rsidR="00786277">
        <w:t>section of a topic. This change occurred as tabs were no</w:t>
      </w:r>
      <w:r>
        <w:t>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Default="00B02CC6" w:rsidP="00B02CC6">
      <w:pPr>
        <w:pStyle w:val="Heading3"/>
      </w:pPr>
      <w:bookmarkStart w:id="53" w:name="_Toc448581080"/>
      <w:r>
        <w:t>Menu</w:t>
      </w:r>
      <w:r w:rsidR="005B0123">
        <w:t>/Home Page</w:t>
      </w:r>
      <w:bookmarkEnd w:id="53"/>
    </w:p>
    <w:p w:rsidR="005B0123" w:rsidRDefault="005B0123" w:rsidP="005B0123">
      <w:pPr>
        <w:jc w:val="both"/>
      </w:pPr>
      <w:r>
        <w:t xml:space="preserve">I had originally planned to use an Android Navigation Drawer to display the </w:t>
      </w:r>
      <w:r w:rsidR="00EF45DC">
        <w:t>app</w:t>
      </w:r>
      <w:r>
        <w:t>s menu and act as a home screen. I did initially implement the planned design</w:t>
      </w:r>
      <w:r w:rsidR="00786277">
        <w:t>,</w:t>
      </w:r>
      <w:r>
        <w:t xml:space="preserve"> but found that once I had built in all the propo</w:t>
      </w:r>
      <w:r w:rsidR="00786277">
        <w:t>sed features the structure was no</w:t>
      </w:r>
      <w:r>
        <w:t xml:space="preserve">t suitable for </w:t>
      </w:r>
      <w:r w:rsidR="00C503CC">
        <w:t>a</w:t>
      </w:r>
      <w:r>
        <w:t xml:space="preserve"> Navigation Drawer. </w:t>
      </w:r>
      <w:r w:rsidR="00AF4560">
        <w:t>I think the designed me</w:t>
      </w:r>
      <w:r w:rsidR="00786277">
        <w:t>nu would have been more appropriate</w:t>
      </w:r>
      <w:r w:rsidR="00AF4560">
        <w:t xml:space="preserve"> if there was regularly changing content which could be displayed on the home screen. But the final structure of content and topics was fixed and therefore I had to find a home screen design which would be more suitable</w:t>
      </w:r>
      <w:r w:rsidR="00786277">
        <w:t xml:space="preserve"> for this style</w:t>
      </w:r>
      <w:r w:rsidR="00AF4560">
        <w:t>.</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 xml:space="preserve">I learnt the techniques required to build the menu from an answer by </w:t>
      </w:r>
      <w:proofErr w:type="spellStart"/>
      <w:r w:rsidR="00F35C3B">
        <w:t>Voicu</w:t>
      </w:r>
      <w:proofErr w:type="spellEnd"/>
      <w:r w:rsidR="00F35C3B">
        <w:t xml:space="preserve"> on Stack Overflow</w:t>
      </w:r>
      <w:sdt>
        <w:sdtPr>
          <w:id w:val="-577978668"/>
          <w:citation/>
        </w:sdtPr>
        <w:sdtContent>
          <w:r w:rsidR="00F35C3B">
            <w:fldChar w:fldCharType="begin"/>
          </w:r>
          <w:r w:rsidR="00F21EC6">
            <w:instrText xml:space="preserve">CITATION Sta131 \l 2057 </w:instrText>
          </w:r>
          <w:r w:rsidR="00F35C3B">
            <w:fldChar w:fldCharType="separate"/>
          </w:r>
          <w:r w:rsidR="00F21EC6">
            <w:rPr>
              <w:noProof/>
            </w:rPr>
            <w:t xml:space="preserve"> </w:t>
          </w:r>
          <w:r w:rsidR="00F21EC6" w:rsidRPr="00F21EC6">
            <w:rPr>
              <w:noProof/>
            </w:rPr>
            <w:t>[17]</w:t>
          </w:r>
          <w:r w:rsidR="00F35C3B">
            <w:fldChar w:fldCharType="end"/>
          </w:r>
        </w:sdtContent>
      </w:sdt>
      <w:r w:rsidR="00F35C3B">
        <w:t>; using Linear Layouts nested within each other</w:t>
      </w:r>
      <w:r w:rsidR="00786277">
        <w:t xml:space="preserve"> to split the screen </w:t>
      </w:r>
      <w:r w:rsidR="006F6CE6">
        <w:t>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w:t>
      </w:r>
      <w:r w:rsidR="00786277">
        <w:t xml:space="preserve">four topic </w:t>
      </w:r>
      <w:r w:rsidR="0020473B">
        <w:t>areas;</w:t>
      </w:r>
      <w:r w:rsidR="00786277">
        <w:t xml:space="preserve"> I chose to</w:t>
      </w:r>
      <w:r w:rsidR="000E7509">
        <w:t xml:space="preserve"> have </w:t>
      </w:r>
      <w:r w:rsidR="00786277">
        <w:t>two larger buttons for the Undergraduate Courses and Postgraduate Courses, as they were both the largest in terms of content and importance</w:t>
      </w:r>
      <w:r w:rsidR="000E7509">
        <w:t>. This left two remaining topics which could share a line within the layout. The other two categories contained odd numbers of topics and so one topic was chosen from</w:t>
      </w:r>
      <w:r w:rsidR="00786277">
        <w:t xml:space="preserve"> each to have a larger button, t</w:t>
      </w:r>
      <w:r w:rsidR="000E7509">
        <w:t xml:space="preserve">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w:t>
      </w:r>
      <w:r w:rsidR="00EF45DC">
        <w:t>app</w:t>
      </w:r>
      <w:r>
        <w:t xml:space="preserve"> as used within each activity of the app. </w:t>
      </w:r>
      <w:r w:rsidR="009607F2">
        <w:t>This toolbar is slightly different fro</w:t>
      </w:r>
      <w:r w:rsidR="00786277">
        <w:t>m the others</w:t>
      </w:r>
      <w:r w:rsidR="009607F2">
        <w:t xml:space="preserve"> as it has its own drop down menu on the right hand side, which includes the option for re-downloading the app’s content.</w:t>
      </w:r>
      <w:r w:rsidR="00EF1C89">
        <w:t xml:space="preserve"> Within the rest of the screen is the Aberystwyth University logo and the </w:t>
      </w:r>
      <w:r w:rsidR="00786277">
        <w:t xml:space="preserve">menu </w:t>
      </w:r>
      <w:r w:rsidR="00EF1C89">
        <w:t xml:space="preserve">buttons. </w:t>
      </w:r>
    </w:p>
    <w:p w:rsidR="00EF1C89" w:rsidRDefault="00EF1C89" w:rsidP="005B0123">
      <w:pPr>
        <w:jc w:val="both"/>
      </w:pPr>
    </w:p>
    <w:p w:rsidR="00EF1C89" w:rsidRDefault="00EF1C89" w:rsidP="005B0123">
      <w:pPr>
        <w:jc w:val="both"/>
      </w:pPr>
      <w:r>
        <w:t xml:space="preserve">To incorporate the University’s house style the background of the screen is set to yellow and the buttons use the combination of navy and white for their background and text. In other areas of the </w:t>
      </w:r>
      <w:r w:rsidR="00EF45DC">
        <w:t>app</w:t>
      </w:r>
      <w:r w:rsidR="00786277">
        <w:t>’</w:t>
      </w:r>
      <w:r>
        <w:t xml:space="preserve">s design using yellow as a background colour was </w:t>
      </w:r>
      <w:r w:rsidR="00580858">
        <w:t xml:space="preserve">discouraged as it was </w:t>
      </w:r>
      <w:r>
        <w:t>too overwhelming, but it looks effective on the menu due to the quantity of navy neutralising the yellow</w:t>
      </w:r>
      <w:r w:rsidR="00786277">
        <w:t xml:space="preserve"> and the fact that less text is being displayed</w:t>
      </w:r>
      <w:r>
        <w:t>.</w:t>
      </w:r>
    </w:p>
    <w:p w:rsidR="00EF1C89" w:rsidRDefault="00EF1C89" w:rsidP="005B0123">
      <w:pPr>
        <w:jc w:val="both"/>
      </w:pPr>
    </w:p>
    <w:p w:rsidR="00EF1C89" w:rsidRDefault="00EF1C89" w:rsidP="005B0123">
      <w:pPr>
        <w:jc w:val="both"/>
      </w:pPr>
      <w:r>
        <w:t>Each button within the menu is linked to a method which creates an intent and starts a chosen activity. These methods are assigned to the buttons onClick</w:t>
      </w:r>
      <w:r w:rsidR="00EA2190">
        <w:t xml:space="preserve"> attribute.</w:t>
      </w:r>
      <w:r>
        <w:t xml:space="preserve"> </w:t>
      </w:r>
      <w:r w:rsidR="005D248C">
        <w:t xml:space="preserve">The final </w:t>
      </w:r>
      <w:r w:rsidR="00336F76">
        <w:t>design is shown in F</w:t>
      </w:r>
      <w:r w:rsidR="00386490">
        <w:t>igure</w:t>
      </w:r>
      <w:r w:rsidR="005D248C">
        <w:t xml:space="preserve"> </w:t>
      </w:r>
      <w:r w:rsidR="0020473B">
        <w:t>7;</w:t>
      </w:r>
      <w:r w:rsidR="005D248C">
        <w:t xml:space="preserve"> </w:t>
      </w:r>
      <w:r w:rsidR="00386490">
        <w:t xml:space="preserve">two screenshots are required </w:t>
      </w:r>
      <w:r w:rsidR="005D248C">
        <w:t>as the menu does not fit on a</w:t>
      </w:r>
      <w:r w:rsidR="00386490">
        <w:t xml:space="preserve"> mobile</w:t>
      </w:r>
      <w:r w:rsidR="005D248C">
        <w:t xml:space="preserve"> screen and </w:t>
      </w:r>
      <w:r w:rsidR="00336F76">
        <w:t xml:space="preserve">so users must scroll </w:t>
      </w:r>
      <w:r w:rsidR="005D248C">
        <w:t>vertically</w:t>
      </w:r>
      <w:r w:rsidR="00336F76">
        <w:t xml:space="preserve"> to view the full menu</w:t>
      </w:r>
      <w:r w:rsidR="005D248C">
        <w:t>.</w:t>
      </w:r>
    </w:p>
    <w:p w:rsidR="00386490" w:rsidRDefault="00386490" w:rsidP="005B0123">
      <w:pPr>
        <w:jc w:val="both"/>
      </w:pPr>
    </w:p>
    <w:p w:rsidR="007F0515" w:rsidRDefault="00825B16" w:rsidP="00A56809">
      <w:pPr>
        <w:jc w:val="both"/>
      </w:pPr>
      <w:r>
        <w:rPr>
          <w:noProof/>
          <w:lang w:eastAsia="en-GB"/>
        </w:rPr>
        <w:lastRenderedPageBreak/>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723285" w:rsidRPr="00BB1F5F" w:rsidRDefault="00723285"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48" style="position:absolute;left:0;text-align:left;margin-left:0;margin-top:13.4pt;width:414.7pt;height:363.75pt;z-index:251680768"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7"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8"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723285" w:rsidRPr="00BB1F5F" w:rsidRDefault="00723285"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v:textbox>
                </v:shape>
                <w10:wrap type="through"/>
              </v:group>
            </w:pict>
          </mc:Fallback>
        </mc:AlternateContent>
      </w:r>
    </w:p>
    <w:p w:rsidR="007F0515" w:rsidRDefault="007F0515" w:rsidP="007F0515"/>
    <w:p w:rsidR="005917B1" w:rsidRDefault="005917B1" w:rsidP="00A56809">
      <w:pPr>
        <w:jc w:val="both"/>
      </w:pPr>
    </w:p>
    <w:p w:rsidR="005917B1" w:rsidRPr="00A56809" w:rsidRDefault="005917B1" w:rsidP="00A56809">
      <w:pPr>
        <w:jc w:val="both"/>
      </w:pP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4" w:name="_Toc222978603"/>
      <w:bookmarkStart w:id="55" w:name="_Toc444866615"/>
      <w:bookmarkStart w:id="56" w:name="_Toc448581081"/>
      <w:r>
        <w:t>Testing</w:t>
      </w:r>
      <w:bookmarkEnd w:id="45"/>
      <w:bookmarkEnd w:id="54"/>
      <w:bookmarkEnd w:id="55"/>
      <w:bookmarkEnd w:id="56"/>
    </w:p>
    <w:p w:rsidR="001E5E69" w:rsidRPr="00BD5757" w:rsidRDefault="001E5E69" w:rsidP="00D61D84">
      <w:pPr>
        <w:jc w:val="both"/>
        <w:rPr>
          <w:color w:val="FF0000"/>
          <w:lang w:val="en-US"/>
        </w:rPr>
      </w:pPr>
      <w:r w:rsidRPr="00BD5757">
        <w:rPr>
          <w:color w:val="FF0000"/>
          <w:lang w:val="en-US"/>
        </w:rPr>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1E5E69" w:rsidRPr="00BD5757" w:rsidRDefault="001E5E69" w:rsidP="00D61D84">
      <w:pPr>
        <w:jc w:val="both"/>
        <w:rPr>
          <w:color w:val="FF0000"/>
          <w:lang w:val="en-US"/>
        </w:rPr>
      </w:pPr>
    </w:p>
    <w:p w:rsidR="0097080E" w:rsidRPr="00BD5757" w:rsidRDefault="001E5E69" w:rsidP="00D61D84">
      <w:pPr>
        <w:jc w:val="both"/>
        <w:rPr>
          <w:color w:val="FF0000"/>
          <w:lang w:val="en-US"/>
        </w:rPr>
      </w:pPr>
      <w:r w:rsidRPr="00BD5757">
        <w:rPr>
          <w:color w:val="FF0000"/>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Pr="00BD5757" w:rsidRDefault="00462CC0" w:rsidP="00D61D84">
      <w:pPr>
        <w:jc w:val="both"/>
        <w:rPr>
          <w:color w:val="FF0000"/>
          <w:lang w:val="en-US"/>
        </w:rPr>
      </w:pPr>
    </w:p>
    <w:p w:rsidR="00300C93" w:rsidRPr="00BD5757" w:rsidRDefault="00300C93" w:rsidP="00D61D84">
      <w:pPr>
        <w:jc w:val="both"/>
        <w:rPr>
          <w:color w:val="FF0000"/>
          <w:lang w:val="en-US"/>
        </w:rPr>
      </w:pPr>
      <w:r w:rsidRPr="00BD5757">
        <w:rPr>
          <w:color w:val="FF0000"/>
          <w:lang w:val="en-US"/>
        </w:rPr>
        <w:t xml:space="preserve">The following sections indicate some areas you might include. Other sections may be more appropriate to your project. </w:t>
      </w:r>
    </w:p>
    <w:p w:rsidR="00694611" w:rsidRDefault="00694611" w:rsidP="004C12FA">
      <w:pPr>
        <w:pStyle w:val="Heading2"/>
        <w:rPr>
          <w:lang w:val="en-US"/>
        </w:rPr>
      </w:pPr>
      <w:bookmarkStart w:id="57" w:name="_Toc222978604"/>
      <w:bookmarkStart w:id="58" w:name="_Toc444866616"/>
      <w:bookmarkStart w:id="59" w:name="_Toc448581082"/>
      <w:r>
        <w:rPr>
          <w:lang w:val="en-US"/>
        </w:rPr>
        <w:t>Overall Approach to Testing</w:t>
      </w:r>
      <w:bookmarkEnd w:id="57"/>
      <w:bookmarkEnd w:id="58"/>
      <w:bookmarkEnd w:id="59"/>
      <w:r>
        <w:rPr>
          <w:lang w:val="en-US"/>
        </w:rPr>
        <w:t xml:space="preserve"> </w:t>
      </w:r>
    </w:p>
    <w:p w:rsidR="0022794C" w:rsidRDefault="00F21EC6" w:rsidP="00F21EC6">
      <w:pPr>
        <w:jc w:val="both"/>
        <w:rPr>
          <w:lang w:val="en-US"/>
        </w:rPr>
      </w:pPr>
      <w:r>
        <w:rPr>
          <w:lang w:val="en-US"/>
        </w:rPr>
        <w:t xml:space="preserve">One requirement for this project was to create an </w:t>
      </w:r>
      <w:r w:rsidR="00EF45DC">
        <w:rPr>
          <w:lang w:val="en-US"/>
        </w:rPr>
        <w:t>app</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F21EC6" w:rsidRDefault="00915A62" w:rsidP="00F21EC6">
      <w:pPr>
        <w:jc w:val="both"/>
        <w:rPr>
          <w:lang w:val="en-US"/>
        </w:rPr>
      </w:pPr>
      <w:r>
        <w:rPr>
          <w:lang w:val="en-US"/>
        </w:rPr>
        <w:t xml:space="preserve">As I was following a methodology which was based around feature driven development it meant that each feature within the </w:t>
      </w:r>
      <w:r w:rsidR="00EF45DC">
        <w:rPr>
          <w:lang w:val="en-US"/>
        </w:rPr>
        <w:t>app</w:t>
      </w:r>
      <w:r>
        <w:rPr>
          <w:lang w:val="en-US"/>
        </w:rPr>
        <w:t xml:space="preserve"> underwent testing before it was promoted to the final build, this process allowed for comprehensive integration testing. The integration testing phase of this project is explained in more detail within section 4.3 of this document. </w:t>
      </w:r>
    </w:p>
    <w:p w:rsidR="00FA7E59" w:rsidRDefault="00FA7E59" w:rsidP="00F21EC6">
      <w:pPr>
        <w:jc w:val="both"/>
        <w:rPr>
          <w:lang w:val="en-US"/>
        </w:rPr>
      </w:pPr>
    </w:p>
    <w:p w:rsidR="00694611" w:rsidRDefault="00FA7E59" w:rsidP="00FA7E59">
      <w:pPr>
        <w:jc w:val="both"/>
        <w:rPr>
          <w:lang w:val="en-US"/>
        </w:rPr>
      </w:pPr>
      <w:r>
        <w:rPr>
          <w:lang w:val="en-US"/>
        </w:rPr>
        <w:t xml:space="preserve">As the </w:t>
      </w:r>
      <w:r w:rsidR="00EF45DC">
        <w:rPr>
          <w:lang w:val="en-US"/>
        </w:rPr>
        <w:t>app</w:t>
      </w:r>
      <w:r>
        <w:rPr>
          <w:lang w:val="en-US"/>
        </w:rPr>
        <w:t xml:space="preserve"> could potentially be used by the Marketing Department it is important that the </w:t>
      </w:r>
      <w:r w:rsidR="00EF45DC">
        <w:rPr>
          <w:lang w:val="en-US"/>
        </w:rPr>
        <w:t>app</w:t>
      </w:r>
      <w:r>
        <w:rPr>
          <w:lang w:val="en-US"/>
        </w:rPr>
        <w:t xml:space="preserve"> is tested on real users. To do this I created a usability questionnaire which I ask a handful of volunteers to fill in. </w:t>
      </w:r>
    </w:p>
    <w:p w:rsidR="00694611" w:rsidRDefault="00694611" w:rsidP="004C12FA">
      <w:pPr>
        <w:pStyle w:val="Heading2"/>
        <w:rPr>
          <w:lang w:val="en-US"/>
        </w:rPr>
      </w:pPr>
      <w:bookmarkStart w:id="60" w:name="_Toc222978605"/>
      <w:bookmarkStart w:id="61" w:name="_Toc444866617"/>
      <w:bookmarkStart w:id="62" w:name="_Toc448581083"/>
      <w:r>
        <w:rPr>
          <w:lang w:val="en-US"/>
        </w:rPr>
        <w:t>Automated Testing</w:t>
      </w:r>
      <w:bookmarkEnd w:id="60"/>
      <w:bookmarkEnd w:id="61"/>
      <w:bookmarkEnd w:id="62"/>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3" w:name="_Toc222978606"/>
      <w:bookmarkStart w:id="64" w:name="_Toc444866618"/>
      <w:bookmarkStart w:id="65" w:name="_Toc448581084"/>
      <w:r>
        <w:rPr>
          <w:lang w:val="en-US"/>
        </w:rPr>
        <w:t>Unit Tests</w:t>
      </w:r>
      <w:bookmarkEnd w:id="63"/>
      <w:bookmarkEnd w:id="64"/>
      <w:bookmarkEnd w:id="65"/>
    </w:p>
    <w:p w:rsidR="00694611" w:rsidRDefault="00694611" w:rsidP="004C12FA">
      <w:pPr>
        <w:rPr>
          <w:lang w:val="en-US"/>
        </w:rPr>
      </w:pPr>
    </w:p>
    <w:p w:rsidR="00694611" w:rsidRDefault="00694611" w:rsidP="004C12FA">
      <w:pPr>
        <w:pStyle w:val="Heading3"/>
        <w:rPr>
          <w:lang w:val="en-US"/>
        </w:rPr>
      </w:pPr>
      <w:bookmarkStart w:id="66" w:name="_Toc222978607"/>
      <w:bookmarkStart w:id="67" w:name="_Toc444866619"/>
      <w:bookmarkStart w:id="68" w:name="_Toc448581085"/>
      <w:r>
        <w:rPr>
          <w:lang w:val="en-US"/>
        </w:rPr>
        <w:t>User Interface Testing</w:t>
      </w:r>
      <w:bookmarkEnd w:id="66"/>
      <w:bookmarkEnd w:id="67"/>
      <w:bookmarkEnd w:id="68"/>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9" w:name="_Toc222978608"/>
      <w:bookmarkStart w:id="70" w:name="_Toc444866620"/>
      <w:bookmarkStart w:id="71" w:name="_Toc448581086"/>
      <w:r>
        <w:rPr>
          <w:lang w:val="en-US"/>
        </w:rPr>
        <w:t>Stress Testing</w:t>
      </w:r>
      <w:bookmarkEnd w:id="69"/>
      <w:bookmarkEnd w:id="70"/>
      <w:bookmarkEnd w:id="71"/>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72" w:name="_Toc222978609"/>
      <w:bookmarkStart w:id="73" w:name="_Toc444866621"/>
      <w:bookmarkStart w:id="74" w:name="_Toc448581087"/>
      <w:r>
        <w:rPr>
          <w:lang w:val="en-US"/>
        </w:rPr>
        <w:t>Other Types of Testing</w:t>
      </w:r>
      <w:bookmarkEnd w:id="72"/>
      <w:bookmarkEnd w:id="73"/>
      <w:bookmarkEnd w:id="74"/>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5" w:name="_Toc222978610"/>
      <w:bookmarkStart w:id="76" w:name="_Toc444866622"/>
      <w:bookmarkStart w:id="77" w:name="_Toc448581088"/>
      <w:r>
        <w:rPr>
          <w:lang w:val="en-US"/>
        </w:rPr>
        <w:t>Integration Testing</w:t>
      </w:r>
      <w:bookmarkEnd w:id="75"/>
      <w:bookmarkEnd w:id="76"/>
      <w:bookmarkEnd w:id="77"/>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8" w:name="_Toc222978611"/>
      <w:bookmarkStart w:id="79" w:name="_Toc444866623"/>
      <w:bookmarkStart w:id="80" w:name="_Toc448581089"/>
      <w:r>
        <w:rPr>
          <w:lang w:val="en-US"/>
        </w:rPr>
        <w:t>User Testing</w:t>
      </w:r>
      <w:bookmarkEnd w:id="78"/>
      <w:bookmarkEnd w:id="79"/>
      <w:bookmarkEnd w:id="80"/>
    </w:p>
    <w:p w:rsidR="00462CC0" w:rsidRDefault="001B459E" w:rsidP="004C12FA">
      <w:pPr>
        <w:rPr>
          <w:lang w:val="en-US"/>
        </w:rPr>
      </w:pPr>
      <w:r>
        <w:rPr>
          <w:lang w:val="en-US"/>
        </w:rPr>
        <w:br w:type="page"/>
      </w:r>
    </w:p>
    <w:p w:rsidR="001F35A4" w:rsidRDefault="001F35A4" w:rsidP="004C12FA">
      <w:bookmarkStart w:id="81" w:name="_Toc192777716"/>
    </w:p>
    <w:p w:rsidR="007A3E41" w:rsidRDefault="006C7832" w:rsidP="004C12FA">
      <w:pPr>
        <w:pStyle w:val="Heading1"/>
      </w:pPr>
      <w:bookmarkStart w:id="82" w:name="_Toc222978612"/>
      <w:bookmarkStart w:id="83" w:name="_Toc444866624"/>
      <w:bookmarkStart w:id="84" w:name="_Toc448581090"/>
      <w:r>
        <w:t xml:space="preserve">Critical </w:t>
      </w:r>
      <w:r w:rsidR="00711DBE">
        <w:t>Evaluation</w:t>
      </w:r>
      <w:bookmarkEnd w:id="81"/>
      <w:bookmarkEnd w:id="82"/>
      <w:bookmarkEnd w:id="83"/>
      <w:r w:rsidR="00A413ED">
        <w:t xml:space="preserve"> </w:t>
      </w:r>
      <w:r w:rsidR="00A413ED">
        <w:rPr>
          <w:color w:val="FF0000"/>
        </w:rPr>
        <w:t>~2000</w:t>
      </w:r>
      <w:bookmarkEnd w:id="84"/>
    </w:p>
    <w:p w:rsidR="00AE4F85" w:rsidRPr="00BD5757" w:rsidRDefault="00AE4F85" w:rsidP="00D61D84">
      <w:pPr>
        <w:jc w:val="both"/>
        <w:rPr>
          <w:color w:val="FF0000"/>
          <w:lang w:val="en-US"/>
        </w:rPr>
      </w:pPr>
      <w:r w:rsidRPr="00BD5757">
        <w:rPr>
          <w:color w:val="FF0000"/>
          <w:lang w:val="en-US"/>
        </w:rPr>
        <w:t>Examiners expect to find in your dissertation a section addressing such questions as:</w:t>
      </w:r>
    </w:p>
    <w:p w:rsidR="006426CA" w:rsidRPr="00BD5757" w:rsidRDefault="006426CA" w:rsidP="00D61D84">
      <w:pPr>
        <w:jc w:val="both"/>
        <w:rPr>
          <w:color w:val="FF0000"/>
          <w:lang w:val="en-US"/>
        </w:rPr>
      </w:pP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requi</w:t>
      </w:r>
      <w:r w:rsidR="00A10C24" w:rsidRPr="00BD5757">
        <w:rPr>
          <w:color w:val="FF0000"/>
          <w:lang w:val="en-US"/>
        </w:rPr>
        <w:t>rements correctly identified?</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design decisions correct?</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Could a more suitable set of tools have been chosen?</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 xml:space="preserve">How well did the software meet the needs of those who were expecting to use it? </w:t>
      </w:r>
    </w:p>
    <w:p w:rsidR="00C4659E"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How well were a</w:t>
      </w:r>
      <w:r w:rsidR="00792F45" w:rsidRPr="00BD5757">
        <w:rPr>
          <w:color w:val="FF0000"/>
          <w:lang w:val="en-US"/>
        </w:rPr>
        <w:t xml:space="preserve">ny other project aims achieved? </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If you were starting again, what would you do differently?</w:t>
      </w:r>
    </w:p>
    <w:p w:rsidR="00AE4F85" w:rsidRPr="00BD5757" w:rsidRDefault="00AE4F85" w:rsidP="00D61D84">
      <w:pPr>
        <w:jc w:val="both"/>
        <w:rPr>
          <w:color w:val="FF0000"/>
          <w:lang w:val="en-US"/>
        </w:rPr>
      </w:pPr>
    </w:p>
    <w:p w:rsidR="009C52EA" w:rsidRPr="00BD5757" w:rsidRDefault="00AE4F85" w:rsidP="00D61D84">
      <w:pPr>
        <w:jc w:val="both"/>
        <w:rPr>
          <w:color w:val="FF0000"/>
          <w:lang w:val="en-US"/>
        </w:rPr>
      </w:pPr>
      <w:r w:rsidRPr="00BD5757">
        <w:rPr>
          <w:color w:val="FF0000"/>
          <w:lang w:val="en-US"/>
        </w:rPr>
        <w:t xml:space="preserve">Such material is regarded as </w:t>
      </w:r>
      <w:r w:rsidR="006426CA" w:rsidRPr="00BD5757">
        <w:rPr>
          <w:color w:val="FF0000"/>
          <w:lang w:val="en-US"/>
        </w:rPr>
        <w:t xml:space="preserve">an </w:t>
      </w:r>
      <w:r w:rsidRPr="00BD5757">
        <w:rPr>
          <w:color w:val="FF0000"/>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9C52EA" w:rsidRPr="00BD5757" w:rsidRDefault="009C52EA" w:rsidP="00D61D84">
      <w:pPr>
        <w:jc w:val="both"/>
        <w:rPr>
          <w:color w:val="FF0000"/>
          <w:lang w:val="en-US"/>
        </w:rPr>
      </w:pPr>
    </w:p>
    <w:p w:rsidR="00AE4F85" w:rsidRPr="00BD5757" w:rsidRDefault="003856E7" w:rsidP="00D61D84">
      <w:pPr>
        <w:jc w:val="both"/>
        <w:rPr>
          <w:color w:val="FF0000"/>
          <w:lang w:val="en-US"/>
        </w:rPr>
      </w:pPr>
      <w:r w:rsidRPr="00BD5757">
        <w:rPr>
          <w:color w:val="FF0000"/>
          <w:lang w:val="en-US"/>
        </w:rPr>
        <w:t>There will be good things and room for improvement with any project. As you write this section, identify and discuss</w:t>
      </w:r>
      <w:r w:rsidR="006426CA" w:rsidRPr="00BD5757">
        <w:rPr>
          <w:color w:val="FF0000"/>
          <w:lang w:val="en-US"/>
        </w:rPr>
        <w:t xml:space="preserve"> the parts of the work that went well and also consider</w:t>
      </w:r>
      <w:r w:rsidRPr="00BD5757">
        <w:rPr>
          <w:color w:val="FF0000"/>
          <w:lang w:val="en-US"/>
        </w:rPr>
        <w:t xml:space="preserve"> ways in which the work </w:t>
      </w:r>
      <w:r w:rsidR="006426CA" w:rsidRPr="00BD5757">
        <w:rPr>
          <w:color w:val="FF0000"/>
          <w:lang w:val="en-US"/>
        </w:rPr>
        <w:t>could be improved</w:t>
      </w:r>
      <w:r w:rsidR="00AE4F85" w:rsidRPr="00BD5757">
        <w:rPr>
          <w:color w:val="FF0000"/>
          <w:lang w:val="en-US"/>
        </w:rPr>
        <w:t>.</w:t>
      </w:r>
      <w:r w:rsidR="009C52EA" w:rsidRPr="00BD5757">
        <w:rPr>
          <w:color w:val="FF0000"/>
          <w:lang w:val="en-US"/>
        </w:rPr>
        <w:t xml:space="preserve"> </w:t>
      </w:r>
    </w:p>
    <w:p w:rsidR="00AE4F85" w:rsidRPr="00BD5757" w:rsidRDefault="00AE4F85" w:rsidP="00D61D84">
      <w:pPr>
        <w:jc w:val="both"/>
        <w:rPr>
          <w:color w:val="FF0000"/>
          <w:lang w:val="en-US"/>
        </w:rPr>
      </w:pPr>
    </w:p>
    <w:p w:rsidR="00AE4F85" w:rsidRDefault="007F42B8" w:rsidP="00D61D84">
      <w:pPr>
        <w:jc w:val="both"/>
        <w:rPr>
          <w:color w:val="FF0000"/>
          <w:lang w:val="en-US"/>
        </w:rPr>
      </w:pPr>
      <w:r w:rsidRPr="00BD5757">
        <w:rPr>
          <w:color w:val="FF0000"/>
          <w:lang w:val="en-US"/>
        </w:rPr>
        <w:t xml:space="preserve">Review the discussion on the Evaluation section from the lectures. </w:t>
      </w:r>
      <w:r w:rsidR="00654EF2" w:rsidRPr="00BD5757">
        <w:rPr>
          <w:color w:val="FF0000"/>
          <w:lang w:val="en-US"/>
        </w:rPr>
        <w:t xml:space="preserve">A recording is available on Blackboard. </w:t>
      </w:r>
    </w:p>
    <w:p w:rsidR="00D807DA" w:rsidRPr="00BD5757" w:rsidRDefault="00D807DA" w:rsidP="00D807DA">
      <w:pPr>
        <w:pStyle w:val="Heading2"/>
        <w:rPr>
          <w:lang w:val="en-US"/>
        </w:rPr>
      </w:pPr>
      <w:bookmarkStart w:id="85" w:name="_Toc448581091"/>
      <w:r>
        <w:rPr>
          <w:lang w:val="en-US"/>
        </w:rPr>
        <w:t>Version Control System</w:t>
      </w:r>
      <w:bookmarkEnd w:id="85"/>
    </w:p>
    <w:p w:rsidR="00D807DA" w:rsidRDefault="00D807DA" w:rsidP="00D807DA">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D807DA" w:rsidRDefault="00D807DA" w:rsidP="00D807DA">
      <w:pPr>
        <w:jc w:val="both"/>
      </w:pPr>
    </w:p>
    <w:p w:rsidR="00D807DA" w:rsidRDefault="00D807DA" w:rsidP="00D807DA">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D807DA" w:rsidRDefault="00D807DA" w:rsidP="00D807DA">
      <w:pPr>
        <w:jc w:val="both"/>
      </w:pPr>
    </w:p>
    <w:p w:rsidR="00D807DA" w:rsidRDefault="00D807DA" w:rsidP="00D807DA">
      <w:pPr>
        <w:jc w:val="both"/>
      </w:pPr>
      <w:r>
        <w:t xml:space="preserve">Another feature I made use of was being able to revert back to the last commit of code. I had to do this on several occasions as experimenting with new features sometimes broke parts of the </w:t>
      </w:r>
      <w:r w:rsidR="00EF45DC">
        <w:t>app</w:t>
      </w:r>
      <w:r>
        <w:t xml:space="preserve">. </w:t>
      </w:r>
    </w:p>
    <w:p w:rsidR="00D807DA" w:rsidRDefault="00D807DA" w:rsidP="00D807DA">
      <w:pPr>
        <w:jc w:val="both"/>
      </w:pPr>
    </w:p>
    <w:p w:rsidR="00D807DA" w:rsidRDefault="00D807DA" w:rsidP="00D807DA">
      <w:pPr>
        <w:jc w:val="both"/>
      </w:pPr>
      <w:r>
        <w:t xml:space="preserve">Though I did use GitHub for this project I did not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the project I would have been able to use the system more effectively. </w:t>
      </w:r>
    </w:p>
    <w:p w:rsidR="00D807DA" w:rsidRDefault="00D807DA" w:rsidP="00D807DA">
      <w:pPr>
        <w:jc w:val="both"/>
      </w:pPr>
    </w:p>
    <w:p w:rsidR="00D807DA" w:rsidRDefault="00D807DA" w:rsidP="00D807DA">
      <w:pPr>
        <w:jc w:val="both"/>
      </w:pPr>
      <w:r>
        <w:t>I have included a graph generated from the repository storing my code which shows the amount of additions and deletions throughout the project; Figure 8.</w:t>
      </w:r>
    </w:p>
    <w:p w:rsidR="00711DBE" w:rsidRDefault="00711DBE" w:rsidP="004C12FA"/>
    <w:p w:rsidR="00711DBE" w:rsidRDefault="00E84CA0" w:rsidP="004C12FA">
      <w:r>
        <w:rPr>
          <w:noProof/>
          <w:lang w:eastAsia="en-GB"/>
        </w:rPr>
        <mc:AlternateContent>
          <mc:Choice Requires="wpg">
            <w:drawing>
              <wp:anchor distT="0" distB="0" distL="114300" distR="114300" simplePos="0" relativeHeight="251682816" behindDoc="0" locked="0" layoutInCell="1" allowOverlap="1" wp14:anchorId="565E5A98" wp14:editId="7CC662A4">
                <wp:simplePos x="0" y="0"/>
                <wp:positionH relativeFrom="margin">
                  <wp:posOffset>0</wp:posOffset>
                </wp:positionH>
                <wp:positionV relativeFrom="paragraph">
                  <wp:posOffset>161290</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723285" w:rsidRPr="0086191D" w:rsidRDefault="00723285"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E5A98" id="Group 31" o:spid="_x0000_s1053" style="position:absolute;margin-left:0;margin-top:12.7pt;width:414.75pt;height:189.75pt;z-index:251682816;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AHB3FX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0"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723285" w:rsidRPr="0086191D" w:rsidRDefault="00723285"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v:textbox>
                </v:shape>
                <w10:wrap type="through" anchorx="margin"/>
              </v:group>
            </w:pict>
          </mc:Fallback>
        </mc:AlternateContent>
      </w:r>
    </w:p>
    <w:p w:rsidR="009B764F" w:rsidRDefault="009B764F" w:rsidP="004C12FA">
      <w:pPr>
        <w:rPr>
          <w:rFonts w:asciiTheme="majorHAnsi" w:eastAsiaTheme="majorEastAsia" w:hAnsiTheme="majorHAnsi" w:cstheme="majorBidi"/>
          <w:sz w:val="32"/>
          <w:szCs w:val="32"/>
        </w:rPr>
      </w:pPr>
      <w:bookmarkStart w:id="86" w:name="_Toc192777717"/>
      <w:r>
        <w:br w:type="page"/>
      </w:r>
    </w:p>
    <w:p w:rsidR="007F42B8" w:rsidRDefault="00711DBE" w:rsidP="004C12FA">
      <w:pPr>
        <w:pStyle w:val="Heading1"/>
      </w:pPr>
      <w:bookmarkStart w:id="87" w:name="_Toc222978613"/>
      <w:bookmarkStart w:id="88" w:name="_Toc444866625"/>
      <w:bookmarkStart w:id="89" w:name="_Toc448581092"/>
      <w:r>
        <w:lastRenderedPageBreak/>
        <w:t>Appendices</w:t>
      </w:r>
      <w:bookmarkEnd w:id="86"/>
      <w:bookmarkEnd w:id="87"/>
      <w:bookmarkEnd w:id="88"/>
      <w:bookmarkEnd w:id="89"/>
    </w:p>
    <w:p w:rsidR="002B67EA" w:rsidRPr="004F1DC9" w:rsidRDefault="002B67EA" w:rsidP="00AE2111">
      <w:pPr>
        <w:pStyle w:val="AppendixSection"/>
      </w:pPr>
      <w:bookmarkStart w:id="90" w:name="_Toc222978614"/>
      <w:bookmarkStart w:id="91" w:name="_Toc444866626"/>
      <w:bookmarkStart w:id="92" w:name="_Toc448581093"/>
      <w:r w:rsidRPr="004F1DC9">
        <w:t>Thi</w:t>
      </w:r>
      <w:r w:rsidR="00031FBA" w:rsidRPr="004F1DC9">
        <w:t>rd</w:t>
      </w:r>
      <w:r w:rsidR="00F56705" w:rsidRPr="004F1DC9">
        <w:t>-</w:t>
      </w:r>
      <w:r w:rsidRPr="004F1DC9">
        <w:t>Party Code</w:t>
      </w:r>
      <w:r w:rsidR="0042405C" w:rsidRPr="004F1DC9">
        <w:t xml:space="preserve"> and Libraries</w:t>
      </w:r>
      <w:bookmarkEnd w:id="90"/>
      <w:bookmarkEnd w:id="91"/>
      <w:bookmarkEnd w:id="92"/>
    </w:p>
    <w:p w:rsidR="00932C40" w:rsidRPr="00BD5757" w:rsidRDefault="002B67EA" w:rsidP="00D61D84">
      <w:pPr>
        <w:jc w:val="both"/>
        <w:rPr>
          <w:color w:val="FF0000"/>
        </w:rPr>
      </w:pPr>
      <w:r w:rsidRPr="00BD5757">
        <w:rPr>
          <w:color w:val="FF0000"/>
        </w:rPr>
        <w:t xml:space="preserve">If you have made use of any third party code or software libraries, i.e. any code that you have not designed and written yourself, then you must include this appendix.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As has been said in lectures, it is acceptable and likely that you will make use of third-party code and software libraries. The key requirement is that we understand what </w:t>
      </w:r>
      <w:r w:rsidR="008F675E" w:rsidRPr="00BD5757">
        <w:rPr>
          <w:color w:val="FF0000"/>
        </w:rPr>
        <w:t>your original work is</w:t>
      </w:r>
      <w:r w:rsidRPr="00BD5757">
        <w:rPr>
          <w:color w:val="FF0000"/>
        </w:rPr>
        <w:t xml:space="preserve"> and what work is based on that of other people.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Therefore, you need to clearly state what you have used and where the original material can be found. Also, if you have made any changes to the original versions, you must explain what you have changed. </w:t>
      </w:r>
    </w:p>
    <w:p w:rsidR="009A54F2" w:rsidRPr="00BD5757" w:rsidRDefault="009A54F2" w:rsidP="00D61D84">
      <w:pPr>
        <w:jc w:val="both"/>
        <w:rPr>
          <w:color w:val="FF0000"/>
        </w:rPr>
      </w:pPr>
    </w:p>
    <w:p w:rsidR="002E3E4F" w:rsidRPr="00BD5757" w:rsidRDefault="009A54F2" w:rsidP="00D61D84">
      <w:pPr>
        <w:jc w:val="both"/>
        <w:rPr>
          <w:color w:val="FF0000"/>
        </w:rPr>
      </w:pPr>
      <w:r w:rsidRPr="00BD5757">
        <w:rPr>
          <w:color w:val="FF0000"/>
        </w:rPr>
        <w:t xml:space="preserve">As an example, you might include a definition such as: </w:t>
      </w:r>
    </w:p>
    <w:p w:rsidR="009A54F2" w:rsidRPr="00BD5757" w:rsidRDefault="009A54F2" w:rsidP="00D61D84">
      <w:pPr>
        <w:jc w:val="both"/>
        <w:rPr>
          <w:color w:val="FF0000"/>
        </w:rPr>
      </w:pPr>
    </w:p>
    <w:p w:rsidR="009A54F2" w:rsidRPr="00BD5757" w:rsidRDefault="009A54F2" w:rsidP="00D61D84">
      <w:pPr>
        <w:jc w:val="both"/>
        <w:rPr>
          <w:color w:val="FF0000"/>
        </w:rPr>
      </w:pPr>
      <w:r w:rsidRPr="00BD5757">
        <w:rPr>
          <w:b/>
          <w:color w:val="FF0000"/>
        </w:rPr>
        <w:t>Apache POI library</w:t>
      </w:r>
      <w:r w:rsidRPr="00BD5757">
        <w:rPr>
          <w:color w:val="FF0000"/>
        </w:rPr>
        <w:t xml:space="preserve"> – The p</w:t>
      </w:r>
      <w:r w:rsidR="00BE40EA" w:rsidRPr="00BD5757">
        <w:rPr>
          <w:color w:val="FF0000"/>
        </w:rPr>
        <w:t xml:space="preserve">roject has been used to read and write </w:t>
      </w:r>
      <w:r w:rsidR="00876154" w:rsidRPr="00BD5757">
        <w:rPr>
          <w:color w:val="FF0000"/>
        </w:rPr>
        <w:t>Mi</w:t>
      </w:r>
      <w:r w:rsidR="005A4A1D" w:rsidRPr="00BD5757">
        <w:rPr>
          <w:color w:val="FF0000"/>
        </w:rPr>
        <w:t>crosoft</w:t>
      </w:r>
      <w:r w:rsidR="00876154" w:rsidRPr="00BD5757">
        <w:rPr>
          <w:color w:val="FF0000"/>
        </w:rPr>
        <w:t xml:space="preserve"> Excel files (</w:t>
      </w:r>
      <w:r w:rsidR="00BE40EA" w:rsidRPr="00BD5757">
        <w:rPr>
          <w:color w:val="FF0000"/>
        </w:rPr>
        <w:t>XLS</w:t>
      </w:r>
      <w:r w:rsidR="00876154" w:rsidRPr="00BD5757">
        <w:rPr>
          <w:color w:val="FF0000"/>
        </w:rPr>
        <w:t xml:space="preserve">) </w:t>
      </w:r>
      <w:r w:rsidR="00BE40EA" w:rsidRPr="00BD5757">
        <w:rPr>
          <w:color w:val="FF0000"/>
        </w:rPr>
        <w:t xml:space="preserve">as part of the interaction with the client’s existing system for processing data. Version 3.10-FINAL was used. The library is open source and it is available </w:t>
      </w:r>
      <w:r w:rsidR="00876154" w:rsidRPr="00BD5757">
        <w:rPr>
          <w:color w:val="FF0000"/>
        </w:rPr>
        <w:t xml:space="preserve">from the Apache Software Foundation </w:t>
      </w:r>
      <w:r w:rsidR="00876154" w:rsidRPr="00BD5757">
        <w:rPr>
          <w:color w:val="FF0000"/>
        </w:rPr>
        <w:fldChar w:fldCharType="begin"/>
      </w:r>
      <w:r w:rsidR="00876154" w:rsidRPr="00BD5757">
        <w:rPr>
          <w:color w:val="FF0000"/>
        </w:rPr>
        <w:instrText xml:space="preserve"> REF _Ref258235107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[5]</w:t>
      </w:r>
      <w:r w:rsidR="00876154" w:rsidRPr="00BD5757">
        <w:rPr>
          <w:color w:val="FF0000"/>
        </w:rPr>
        <w:fldChar w:fldCharType="end"/>
      </w:r>
      <w:r w:rsidR="00BE40EA" w:rsidRPr="00BD5757">
        <w:rPr>
          <w:color w:val="FF0000"/>
        </w:rPr>
        <w:t>. The library is released using t</w:t>
      </w:r>
      <w:r w:rsidR="00876154" w:rsidRPr="00BD5757">
        <w:rPr>
          <w:color w:val="FF0000"/>
        </w:rPr>
        <w:t xml:space="preserve">he Apache License </w:t>
      </w:r>
      <w:r w:rsidR="00876154" w:rsidRPr="00BD5757">
        <w:rPr>
          <w:color w:val="FF0000"/>
        </w:rPr>
        <w:fldChar w:fldCharType="begin"/>
      </w:r>
      <w:r w:rsidR="00876154" w:rsidRPr="00BD5757">
        <w:rPr>
          <w:color w:val="FF0000"/>
        </w:rPr>
        <w:instrText xml:space="preserve"> REF _Ref258235124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[6]</w:t>
      </w:r>
      <w:r w:rsidR="00876154" w:rsidRPr="00BD5757">
        <w:rPr>
          <w:color w:val="FF0000"/>
        </w:rPr>
        <w:fldChar w:fldCharType="end"/>
      </w:r>
      <w:r w:rsidR="00876154" w:rsidRPr="00BD5757">
        <w:rPr>
          <w:color w:val="FF0000"/>
        </w:rPr>
        <w:t>.</w:t>
      </w:r>
      <w:r w:rsidR="00982587" w:rsidRPr="00BD5757">
        <w:rPr>
          <w:color w:val="FF0000"/>
        </w:rPr>
        <w:t xml:space="preserve"> This library was used without modification. </w:t>
      </w:r>
    </w:p>
    <w:p w:rsidR="009A54F2" w:rsidRDefault="009A54F2"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AE2111">
      <w:pPr>
        <w:pStyle w:val="AppendixSection"/>
      </w:pPr>
      <w:bookmarkStart w:id="93" w:name="_Toc444866627"/>
      <w:bookmarkStart w:id="94" w:name="_Toc448581094"/>
      <w:bookmarkStart w:id="95" w:name="_Toc222978615"/>
      <w:r w:rsidRPr="00D61D84">
        <w:lastRenderedPageBreak/>
        <w:t>Ethics Submission</w:t>
      </w:r>
      <w:bookmarkEnd w:id="93"/>
      <w:bookmarkEnd w:id="94"/>
    </w:p>
    <w:p w:rsidR="00544AD4" w:rsidRDefault="00544AD4" w:rsidP="00544AD4">
      <w:pPr>
        <w:rPr>
          <w:b/>
        </w:rPr>
      </w:pPr>
      <w:r>
        <w:rPr>
          <w:b/>
        </w:rPr>
        <w:t xml:space="preserve">Ethics Application Number: </w:t>
      </w:r>
      <w:r w:rsidR="00FA7E59" w:rsidRPr="00FA7E59">
        <w:rPr>
          <w:b/>
        </w:rPr>
        <w:t>4296</w:t>
      </w:r>
    </w:p>
    <w:p w:rsidR="00544AD4" w:rsidRDefault="00544AD4" w:rsidP="00544AD4">
      <w:pPr>
        <w:rPr>
          <w:b/>
        </w:rPr>
      </w:pPr>
    </w:p>
    <w:p w:rsidR="00A45E14" w:rsidRPr="00A45E14" w:rsidRDefault="00A45E14" w:rsidP="00A45E14">
      <w:r w:rsidRPr="00A45E14">
        <w:t>Undergraduate or PG Taught</w:t>
      </w:r>
    </w:p>
    <w:p w:rsidR="00A45E14" w:rsidRPr="00A45E14" w:rsidRDefault="00A45E14" w:rsidP="00A45E14">
      <w:pPr>
        <w:rPr>
          <w:b/>
          <w:bCs/>
        </w:rPr>
      </w:pPr>
      <w:r w:rsidRPr="00A45E14">
        <w:rPr>
          <w:b/>
          <w:bCs/>
        </w:rPr>
        <w:t>Your aber.ac.uk email address</w:t>
      </w:r>
    </w:p>
    <w:p w:rsidR="00A45E14" w:rsidRPr="00A45E14" w:rsidRDefault="00A45E14" w:rsidP="00A45E14">
      <w:r w:rsidRPr="00A45E14">
        <w:t>mal60@aber.ac.uk</w:t>
      </w:r>
    </w:p>
    <w:p w:rsidR="00A45E14" w:rsidRPr="00A45E14" w:rsidRDefault="00A45E14" w:rsidP="00A45E14">
      <w:pPr>
        <w:rPr>
          <w:b/>
          <w:bCs/>
        </w:rPr>
      </w:pPr>
      <w:r w:rsidRPr="00A45E14">
        <w:rPr>
          <w:b/>
          <w:bCs/>
        </w:rPr>
        <w:t>Full Name</w:t>
      </w:r>
    </w:p>
    <w:p w:rsidR="00A45E14" w:rsidRPr="00A45E14" w:rsidRDefault="00A45E14" w:rsidP="00A45E14">
      <w:r w:rsidRPr="00A45E14">
        <w:t>Mark Lewis</w:t>
      </w:r>
    </w:p>
    <w:p w:rsidR="00A45E14" w:rsidRPr="00A45E14" w:rsidRDefault="00A45E14" w:rsidP="00A45E14">
      <w:pPr>
        <w:rPr>
          <w:b/>
          <w:bCs/>
        </w:rPr>
      </w:pPr>
      <w:r w:rsidRPr="00A45E14">
        <w:rPr>
          <w:b/>
          <w:bCs/>
        </w:rPr>
        <w:t>Please enter the name of the person responsible for reviewing your assessment.</w:t>
      </w:r>
    </w:p>
    <w:p w:rsidR="00A45E14" w:rsidRPr="00A45E14" w:rsidRDefault="00A45E14" w:rsidP="00A45E14">
      <w:proofErr w:type="spellStart"/>
      <w:r w:rsidRPr="00A45E14">
        <w:t>Reyer</w:t>
      </w:r>
      <w:proofErr w:type="spellEnd"/>
      <w:r w:rsidRPr="00A45E14">
        <w:t xml:space="preserve"> </w:t>
      </w:r>
      <w:proofErr w:type="spellStart"/>
      <w:r w:rsidRPr="00A45E14">
        <w:t>Zwiggelaar</w:t>
      </w:r>
      <w:proofErr w:type="spellEnd"/>
    </w:p>
    <w:p w:rsidR="00A45E14" w:rsidRPr="00A45E14" w:rsidRDefault="00A45E14" w:rsidP="00A45E14">
      <w:pPr>
        <w:rPr>
          <w:b/>
          <w:bCs/>
        </w:rPr>
      </w:pPr>
      <w:r w:rsidRPr="00A45E14">
        <w:rPr>
          <w:b/>
          <w:bCs/>
        </w:rPr>
        <w:t>Please enter the aber.ac.uk email address of the person responsible for reviewing your application</w:t>
      </w:r>
    </w:p>
    <w:p w:rsidR="00A45E14" w:rsidRPr="00A45E14" w:rsidRDefault="00A45E14" w:rsidP="00A45E14">
      <w:r w:rsidRPr="00A45E14">
        <w:t>rrz@aber.ac.uk</w:t>
      </w:r>
    </w:p>
    <w:p w:rsidR="00A45E14" w:rsidRPr="00A45E14" w:rsidRDefault="00A45E14" w:rsidP="00A45E14">
      <w:pPr>
        <w:rPr>
          <w:b/>
          <w:bCs/>
        </w:rPr>
      </w:pPr>
      <w:r w:rsidRPr="00A45E14">
        <w:rPr>
          <w:b/>
          <w:bCs/>
        </w:rPr>
        <w:t>Supervisor or Institute Director of Research Department</w:t>
      </w:r>
    </w:p>
    <w:p w:rsidR="00A45E14" w:rsidRPr="00A45E14" w:rsidRDefault="00A45E14" w:rsidP="00A45E14">
      <w:proofErr w:type="spellStart"/>
      <w:proofErr w:type="gramStart"/>
      <w:r w:rsidRPr="00A45E14">
        <w:t>cs</w:t>
      </w:r>
      <w:proofErr w:type="spellEnd"/>
      <w:proofErr w:type="gramEnd"/>
    </w:p>
    <w:p w:rsidR="00A45E14" w:rsidRPr="00A45E14" w:rsidRDefault="00A45E14" w:rsidP="00A45E14">
      <w:pPr>
        <w:rPr>
          <w:b/>
          <w:bCs/>
        </w:rPr>
      </w:pPr>
      <w:r w:rsidRPr="00A45E14">
        <w:rPr>
          <w:b/>
          <w:bCs/>
        </w:rPr>
        <w:t>Module code (Only enter if you have been asked to do so)</w:t>
      </w:r>
    </w:p>
    <w:p w:rsidR="00A45E14" w:rsidRPr="00A45E14" w:rsidRDefault="00A45E14" w:rsidP="00A45E14">
      <w:r w:rsidRPr="00A45E14">
        <w:t>CS39440</w:t>
      </w:r>
    </w:p>
    <w:p w:rsidR="00A45E14" w:rsidRPr="00A45E14" w:rsidRDefault="00A45E14" w:rsidP="00A45E14">
      <w:pPr>
        <w:rPr>
          <w:b/>
          <w:bCs/>
        </w:rPr>
      </w:pPr>
      <w:r w:rsidRPr="00A45E14">
        <w:rPr>
          <w:b/>
          <w:bCs/>
        </w:rPr>
        <w:t>Proposed Study Title</w:t>
      </w:r>
    </w:p>
    <w:p w:rsidR="00A45E14" w:rsidRPr="00A45E14" w:rsidRDefault="00A45E14" w:rsidP="00A45E14">
      <w:r w:rsidRPr="00A45E14">
        <w:t>MMP Mobile Application for the University</w:t>
      </w:r>
    </w:p>
    <w:p w:rsidR="00A45E14" w:rsidRPr="00A45E14" w:rsidRDefault="00A45E14" w:rsidP="00A45E14">
      <w:pPr>
        <w:rPr>
          <w:b/>
          <w:bCs/>
        </w:rPr>
      </w:pPr>
      <w:r w:rsidRPr="00A45E14">
        <w:rPr>
          <w:b/>
          <w:bCs/>
        </w:rPr>
        <w:t>Proposed Start Date</w:t>
      </w:r>
    </w:p>
    <w:p w:rsidR="00A45E14" w:rsidRPr="00A45E14" w:rsidRDefault="00A45E14" w:rsidP="00A45E14">
      <w:r w:rsidRPr="00A45E14">
        <w:t>28/1/16</w:t>
      </w:r>
    </w:p>
    <w:p w:rsidR="00A45E14" w:rsidRPr="00A45E14" w:rsidRDefault="00A45E14" w:rsidP="00A45E14">
      <w:pPr>
        <w:rPr>
          <w:b/>
          <w:bCs/>
        </w:rPr>
      </w:pPr>
      <w:r w:rsidRPr="00A45E14">
        <w:rPr>
          <w:b/>
          <w:bCs/>
        </w:rPr>
        <w:t>Proposed Completion Date</w:t>
      </w:r>
    </w:p>
    <w:p w:rsidR="00A45E14" w:rsidRPr="00A45E14" w:rsidRDefault="00A45E14" w:rsidP="00A45E14">
      <w:r w:rsidRPr="00A45E14">
        <w:t>4/5/16</w:t>
      </w:r>
    </w:p>
    <w:p w:rsidR="00A45E14" w:rsidRPr="00A45E14" w:rsidRDefault="00A45E14" w:rsidP="00A45E14">
      <w:pPr>
        <w:rPr>
          <w:b/>
          <w:bCs/>
        </w:rPr>
      </w:pPr>
      <w:r w:rsidRPr="00A45E14">
        <w:rPr>
          <w:b/>
          <w:bCs/>
        </w:rPr>
        <w:t>Are you conducting a quantitative or qualitative research project?</w:t>
      </w:r>
    </w:p>
    <w:p w:rsidR="00A45E14" w:rsidRPr="00A45E14" w:rsidRDefault="00A45E14" w:rsidP="00A45E14">
      <w:r w:rsidRPr="00A45E14">
        <w:t>Qualitative</w:t>
      </w:r>
    </w:p>
    <w:p w:rsidR="00A45E14" w:rsidRPr="00A45E14" w:rsidRDefault="00A45E14" w:rsidP="00A45E14">
      <w:pPr>
        <w:rPr>
          <w:b/>
          <w:bCs/>
        </w:rPr>
      </w:pPr>
      <w:r w:rsidRPr="00A45E14">
        <w:rPr>
          <w:b/>
          <w:bCs/>
        </w:rPr>
        <w:t>Does your research require external ethical approval under the Health Research Authority?</w:t>
      </w:r>
    </w:p>
    <w:p w:rsidR="00A45E14" w:rsidRPr="00A45E14" w:rsidRDefault="00A45E14" w:rsidP="00A45E14">
      <w:r w:rsidRPr="00A45E14">
        <w:t>No</w:t>
      </w:r>
    </w:p>
    <w:p w:rsidR="00A45E14" w:rsidRPr="00A45E14" w:rsidRDefault="00A45E14" w:rsidP="00A45E14">
      <w:pPr>
        <w:rPr>
          <w:b/>
          <w:bCs/>
        </w:rPr>
      </w:pPr>
      <w:r w:rsidRPr="00A45E14">
        <w:rPr>
          <w:b/>
          <w:bCs/>
        </w:rPr>
        <w:t>Does your research involve animals?</w:t>
      </w:r>
    </w:p>
    <w:p w:rsidR="00A45E14" w:rsidRPr="00A45E14" w:rsidRDefault="00A45E14" w:rsidP="00A45E14">
      <w:r w:rsidRPr="00A45E14">
        <w:t>No</w:t>
      </w:r>
    </w:p>
    <w:p w:rsidR="00A45E14" w:rsidRPr="00A45E14" w:rsidRDefault="00A45E14" w:rsidP="00A45E14">
      <w:pPr>
        <w:rPr>
          <w:b/>
          <w:bCs/>
        </w:rPr>
      </w:pPr>
      <w:r w:rsidRPr="00A45E14">
        <w:rPr>
          <w:b/>
          <w:bCs/>
        </w:rPr>
        <w:t>Are you completing this form for your own research?</w:t>
      </w:r>
    </w:p>
    <w:p w:rsidR="00A45E14" w:rsidRPr="00A45E14" w:rsidRDefault="00A45E14" w:rsidP="00A45E14">
      <w:r w:rsidRPr="00A45E14">
        <w:t>Yes</w:t>
      </w:r>
    </w:p>
    <w:p w:rsidR="00A45E14" w:rsidRPr="00A45E14" w:rsidRDefault="00A45E14" w:rsidP="00A45E14">
      <w:pPr>
        <w:rPr>
          <w:b/>
          <w:bCs/>
        </w:rPr>
      </w:pPr>
      <w:r w:rsidRPr="00A45E14">
        <w:rPr>
          <w:b/>
          <w:bCs/>
        </w:rPr>
        <w:t>Does your research involve human participants?</w:t>
      </w:r>
    </w:p>
    <w:p w:rsidR="00A45E14" w:rsidRPr="00A45E14" w:rsidRDefault="00A45E14" w:rsidP="00A45E14">
      <w:r w:rsidRPr="00A45E14">
        <w:t>Yes</w:t>
      </w:r>
    </w:p>
    <w:p w:rsidR="00A45E14" w:rsidRPr="00A45E14" w:rsidRDefault="00A45E14" w:rsidP="00A45E14">
      <w:pPr>
        <w:rPr>
          <w:b/>
          <w:bCs/>
        </w:rPr>
      </w:pPr>
      <w:r w:rsidRPr="00A45E14">
        <w:rPr>
          <w:b/>
          <w:bCs/>
        </w:rPr>
        <w:t>Institute</w:t>
      </w:r>
    </w:p>
    <w:p w:rsidR="00A45E14" w:rsidRPr="00A45E14" w:rsidRDefault="00A45E14" w:rsidP="00A45E14">
      <w:r w:rsidRPr="00A45E14">
        <w:t>IMPACS</w:t>
      </w:r>
    </w:p>
    <w:p w:rsidR="00A45E14" w:rsidRPr="00A45E14" w:rsidRDefault="00A45E14" w:rsidP="00A45E14">
      <w:pPr>
        <w:rPr>
          <w:b/>
          <w:bCs/>
        </w:rPr>
      </w:pPr>
      <w:r w:rsidRPr="00A45E14">
        <w:rPr>
          <w:b/>
          <w:bCs/>
        </w:rPr>
        <w:t>Please provide a brief summary of your project (150 word max)</w:t>
      </w:r>
    </w:p>
    <w:p w:rsidR="00A45E14" w:rsidRPr="00A45E14" w:rsidRDefault="00A45E14" w:rsidP="00A45E14">
      <w:r w:rsidRPr="00A45E14">
        <w:t>Creating an android application for the Marketing Department within the University. The app is aimed at</w:t>
      </w:r>
    </w:p>
    <w:p w:rsidR="00A45E14" w:rsidRPr="00A45E14" w:rsidRDefault="00A45E14" w:rsidP="00A45E14">
      <w:proofErr w:type="gramStart"/>
      <w:r w:rsidRPr="00A45E14">
        <w:t>prospective</w:t>
      </w:r>
      <w:proofErr w:type="gramEnd"/>
      <w:r w:rsidRPr="00A45E14">
        <w:t xml:space="preserve"> students.</w:t>
      </w:r>
    </w:p>
    <w:p w:rsidR="00A45E14" w:rsidRPr="00A45E14" w:rsidRDefault="00A45E14" w:rsidP="00A45E14">
      <w:pPr>
        <w:rPr>
          <w:b/>
          <w:bCs/>
        </w:rPr>
      </w:pPr>
      <w:r w:rsidRPr="00A45E14">
        <w:rPr>
          <w:b/>
          <w:bCs/>
        </w:rPr>
        <w:t>I can confirm that the study does not involve vulnerable participants including participants under the</w:t>
      </w:r>
    </w:p>
    <w:p w:rsidR="00A45E14" w:rsidRPr="00A45E14" w:rsidRDefault="00A45E14" w:rsidP="00A45E14">
      <w:pPr>
        <w:rPr>
          <w:b/>
          <w:bCs/>
        </w:rPr>
      </w:pPr>
      <w:proofErr w:type="gramStart"/>
      <w:r w:rsidRPr="00A45E14">
        <w:rPr>
          <w:b/>
          <w:bCs/>
        </w:rPr>
        <w:t>age</w:t>
      </w:r>
      <w:proofErr w:type="gramEnd"/>
      <w:r w:rsidRPr="00A45E14">
        <w:rPr>
          <w:b/>
          <w:bCs/>
        </w:rPr>
        <w:t xml:space="preserve"> of 18, those with learning/communication or associated difficulties or those that are otherwise</w:t>
      </w:r>
    </w:p>
    <w:p w:rsidR="00A45E14" w:rsidRPr="00A45E14" w:rsidRDefault="00A45E14" w:rsidP="00A45E14">
      <w:pPr>
        <w:rPr>
          <w:b/>
          <w:bCs/>
        </w:rPr>
      </w:pPr>
      <w:proofErr w:type="gramStart"/>
      <w:r w:rsidRPr="00A45E14">
        <w:rPr>
          <w:b/>
          <w:bCs/>
        </w:rPr>
        <w:t>unable</w:t>
      </w:r>
      <w:proofErr w:type="gramEnd"/>
      <w:r w:rsidRPr="00A45E14">
        <w:rPr>
          <w:b/>
          <w:bCs/>
        </w:rPr>
        <w:t xml:space="preserve"> to provide informed consent?</w:t>
      </w:r>
    </w:p>
    <w:p w:rsidR="00A45E14" w:rsidRPr="00A45E14" w:rsidRDefault="00A45E14" w:rsidP="00A45E14">
      <w:r w:rsidRPr="00A45E14">
        <w:t>Yes</w:t>
      </w:r>
    </w:p>
    <w:p w:rsidR="00A45E14" w:rsidRPr="00A45E14" w:rsidRDefault="00A45E14" w:rsidP="00A45E14">
      <w:pPr>
        <w:rPr>
          <w:b/>
          <w:bCs/>
        </w:rPr>
      </w:pPr>
      <w:r w:rsidRPr="00A45E14">
        <w:rPr>
          <w:b/>
          <w:bCs/>
        </w:rPr>
        <w:t>I can confirm that the participants will not be asked to take part in the study without their consent or</w:t>
      </w:r>
    </w:p>
    <w:p w:rsidR="00A45E14" w:rsidRPr="00A45E14" w:rsidRDefault="00A45E14" w:rsidP="00A45E14">
      <w:pPr>
        <w:rPr>
          <w:b/>
          <w:bCs/>
        </w:rPr>
      </w:pPr>
      <w:proofErr w:type="gramStart"/>
      <w:r w:rsidRPr="00A45E14">
        <w:rPr>
          <w:b/>
          <w:bCs/>
        </w:rPr>
        <w:t>knowledge</w:t>
      </w:r>
      <w:proofErr w:type="gramEnd"/>
      <w:r w:rsidRPr="00A45E14">
        <w:rPr>
          <w:b/>
          <w:bCs/>
        </w:rPr>
        <w:t xml:space="preserve"> at the time and participants will be fully informed of the purpose of the research (including</w:t>
      </w:r>
    </w:p>
    <w:p w:rsidR="00A45E14" w:rsidRPr="00A45E14" w:rsidRDefault="00A45E14" w:rsidP="00A45E14">
      <w:pPr>
        <w:rPr>
          <w:b/>
          <w:bCs/>
        </w:rPr>
      </w:pPr>
      <w:proofErr w:type="gramStart"/>
      <w:r w:rsidRPr="00A45E14">
        <w:rPr>
          <w:b/>
          <w:bCs/>
        </w:rPr>
        <w:t>what</w:t>
      </w:r>
      <w:proofErr w:type="gramEnd"/>
      <w:r w:rsidRPr="00A45E14">
        <w:rPr>
          <w:b/>
          <w:bCs/>
        </w:rPr>
        <w:t xml:space="preserve"> data will be gathered and how it shall be used during and after the study). Participants will also be</w:t>
      </w:r>
    </w:p>
    <w:p w:rsidR="00A45E14" w:rsidRPr="00A45E14" w:rsidRDefault="00A45E14" w:rsidP="00A45E14">
      <w:pPr>
        <w:rPr>
          <w:b/>
          <w:bCs/>
        </w:rPr>
      </w:pPr>
      <w:proofErr w:type="gramStart"/>
      <w:r w:rsidRPr="00A45E14">
        <w:rPr>
          <w:b/>
          <w:bCs/>
        </w:rPr>
        <w:lastRenderedPageBreak/>
        <w:t>given</w:t>
      </w:r>
      <w:proofErr w:type="gramEnd"/>
      <w:r w:rsidRPr="00A45E14">
        <w:rPr>
          <w:b/>
          <w:bCs/>
        </w:rPr>
        <w:t xml:space="preserve"> time to consider whether they wish to take part in the study and be given the right to withdraw at</w:t>
      </w:r>
    </w:p>
    <w:p w:rsidR="00A45E14" w:rsidRPr="00A45E14" w:rsidRDefault="00A45E14" w:rsidP="00A45E14">
      <w:pPr>
        <w:rPr>
          <w:b/>
          <w:bCs/>
        </w:rPr>
      </w:pPr>
      <w:proofErr w:type="gramStart"/>
      <w:r w:rsidRPr="00A45E14">
        <w:rPr>
          <w:b/>
          <w:bCs/>
        </w:rPr>
        <w:t>any</w:t>
      </w:r>
      <w:proofErr w:type="gramEnd"/>
      <w:r w:rsidRPr="00A45E14">
        <w:rPr>
          <w:b/>
          <w:bCs/>
        </w:rPr>
        <w:t xml:space="preserve"> given time.</w:t>
      </w:r>
    </w:p>
    <w:p w:rsidR="00A45E14" w:rsidRPr="00A45E14" w:rsidRDefault="00A45E14" w:rsidP="00A45E14">
      <w:r w:rsidRPr="00A45E14">
        <w:t>Yes</w:t>
      </w:r>
    </w:p>
    <w:p w:rsidR="00A45E14" w:rsidRPr="00A45E14" w:rsidRDefault="00A45E14" w:rsidP="00A45E14">
      <w:pPr>
        <w:rPr>
          <w:b/>
          <w:bCs/>
        </w:rPr>
      </w:pPr>
      <w:r w:rsidRPr="00A45E14">
        <w:rPr>
          <w:b/>
          <w:bCs/>
        </w:rPr>
        <w:t>I can confirm that there is no risk that the nature of the research topic might lead to disclosures from</w:t>
      </w:r>
    </w:p>
    <w:p w:rsidR="00A45E14" w:rsidRPr="00A45E14" w:rsidRDefault="00A45E14" w:rsidP="00A45E14">
      <w:pPr>
        <w:rPr>
          <w:b/>
          <w:bCs/>
        </w:rPr>
      </w:pPr>
      <w:proofErr w:type="gramStart"/>
      <w:r w:rsidRPr="00A45E14">
        <w:rPr>
          <w:b/>
          <w:bCs/>
        </w:rPr>
        <w:t>the</w:t>
      </w:r>
      <w:proofErr w:type="gramEnd"/>
      <w:r w:rsidRPr="00A45E14">
        <w:rPr>
          <w:b/>
          <w:bCs/>
        </w:rPr>
        <w:t xml:space="preserve"> participant concerning their own involvement in illegal activities or other activities that represent a</w:t>
      </w:r>
    </w:p>
    <w:p w:rsidR="00A45E14" w:rsidRPr="00A45E14" w:rsidRDefault="00A45E14" w:rsidP="00A45E14">
      <w:pPr>
        <w:rPr>
          <w:b/>
          <w:bCs/>
        </w:rPr>
      </w:pPr>
      <w:proofErr w:type="gramStart"/>
      <w:r w:rsidRPr="00A45E14">
        <w:rPr>
          <w:b/>
          <w:bCs/>
        </w:rPr>
        <w:t>risk</w:t>
      </w:r>
      <w:proofErr w:type="gramEnd"/>
      <w:r w:rsidRPr="00A45E14">
        <w:rPr>
          <w:b/>
          <w:bCs/>
        </w:rPr>
        <w:t xml:space="preserve"> to themselves or others (e.g. sexual activity, drug use or professional misconduct). Should a</w:t>
      </w:r>
    </w:p>
    <w:p w:rsidR="00A45E14" w:rsidRPr="00A45E14" w:rsidRDefault="00A45E14" w:rsidP="00A45E14">
      <w:pPr>
        <w:rPr>
          <w:b/>
          <w:bCs/>
        </w:rPr>
      </w:pPr>
      <w:proofErr w:type="gramStart"/>
      <w:r w:rsidRPr="00A45E14">
        <w:rPr>
          <w:b/>
          <w:bCs/>
        </w:rPr>
        <w:t>disclosure</w:t>
      </w:r>
      <w:proofErr w:type="gramEnd"/>
      <w:r w:rsidRPr="00A45E14">
        <w:rPr>
          <w:b/>
          <w:bCs/>
        </w:rPr>
        <w:t xml:space="preserve"> be made, you should be aware of your responsibilities and boundaries as a researcher and be</w:t>
      </w:r>
    </w:p>
    <w:p w:rsidR="00A45E14" w:rsidRPr="00A45E14" w:rsidRDefault="00A45E14" w:rsidP="00A45E14">
      <w:pPr>
        <w:rPr>
          <w:b/>
          <w:bCs/>
        </w:rPr>
      </w:pPr>
      <w:proofErr w:type="gramStart"/>
      <w:r w:rsidRPr="00A45E14">
        <w:rPr>
          <w:b/>
          <w:bCs/>
        </w:rPr>
        <w:t>aware</w:t>
      </w:r>
      <w:proofErr w:type="gramEnd"/>
      <w:r w:rsidRPr="00A45E14">
        <w:rPr>
          <w:b/>
          <w:bCs/>
        </w:rPr>
        <w:t xml:space="preserve"> of whom to contact should the need arise (i.e. your supervisor).</w:t>
      </w:r>
    </w:p>
    <w:p w:rsidR="00A45E14" w:rsidRPr="00A45E14" w:rsidRDefault="00A45E14" w:rsidP="00A45E14">
      <w:r w:rsidRPr="00A45E14">
        <w:t>Yes</w:t>
      </w:r>
    </w:p>
    <w:p w:rsidR="00A45E14" w:rsidRPr="00A45E14" w:rsidRDefault="00A45E14" w:rsidP="00A45E14">
      <w:pPr>
        <w:rPr>
          <w:b/>
          <w:bCs/>
        </w:rPr>
      </w:pPr>
      <w:r w:rsidRPr="00A45E14">
        <w:rPr>
          <w:b/>
          <w:bCs/>
        </w:rPr>
        <w:t>I can confirm that the study will not induce stress, anxiety, lead to humiliation or cause harm or any</w:t>
      </w:r>
    </w:p>
    <w:p w:rsidR="00A45E14" w:rsidRPr="00A45E14" w:rsidRDefault="00A45E14" w:rsidP="00A45E14">
      <w:pPr>
        <w:rPr>
          <w:b/>
          <w:bCs/>
        </w:rPr>
      </w:pPr>
      <w:proofErr w:type="gramStart"/>
      <w:r w:rsidRPr="00A45E14">
        <w:rPr>
          <w:b/>
          <w:bCs/>
        </w:rPr>
        <w:t>other</w:t>
      </w:r>
      <w:proofErr w:type="gramEnd"/>
      <w:r w:rsidRPr="00A45E14">
        <w:rPr>
          <w:b/>
          <w:bCs/>
        </w:rPr>
        <w:t xml:space="preserve"> negative consequences beyond the risks encountered in the participant’s day-to-day lives.</w:t>
      </w:r>
    </w:p>
    <w:p w:rsidR="00A45E14" w:rsidRPr="00A45E14" w:rsidRDefault="00A45E14" w:rsidP="00A45E14">
      <w:r w:rsidRPr="00A45E14">
        <w:t>Yes</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r w:rsidRPr="00A45E14">
        <w:t>The participants will be asked to complete a survey on the app as part of the testing phase</w:t>
      </w:r>
    </w:p>
    <w:p w:rsidR="00A45E14" w:rsidRPr="00A45E14" w:rsidRDefault="00A45E14" w:rsidP="00A45E14">
      <w:pPr>
        <w:rPr>
          <w:b/>
          <w:bCs/>
        </w:rPr>
      </w:pPr>
      <w:r w:rsidRPr="00A45E14">
        <w:rPr>
          <w:b/>
          <w:bCs/>
        </w:rPr>
        <w:t>Where appropriate, do you have consent for the publication, reproduction or use of any unpublished</w:t>
      </w:r>
    </w:p>
    <w:p w:rsidR="00A45E14" w:rsidRPr="00A45E14" w:rsidRDefault="00A45E14" w:rsidP="00A45E14">
      <w:pPr>
        <w:rPr>
          <w:b/>
          <w:bCs/>
        </w:rPr>
      </w:pPr>
      <w:proofErr w:type="gramStart"/>
      <w:r w:rsidRPr="00A45E14">
        <w:rPr>
          <w:b/>
          <w:bCs/>
        </w:rPr>
        <w:t>material</w:t>
      </w:r>
      <w:proofErr w:type="gramEnd"/>
      <w:r w:rsidRPr="00A45E14">
        <w:rPr>
          <w:b/>
          <w:bCs/>
        </w:rPr>
        <w:t>?</w:t>
      </w:r>
    </w:p>
    <w:p w:rsidR="00A45E14" w:rsidRPr="00A45E14" w:rsidRDefault="00A45E14" w:rsidP="00A45E14">
      <w:r w:rsidRPr="00A45E14">
        <w:t>Not applicable</w:t>
      </w:r>
    </w:p>
    <w:p w:rsidR="00A45E14" w:rsidRPr="00A45E14" w:rsidRDefault="00A45E14" w:rsidP="00A45E14">
      <w:pPr>
        <w:rPr>
          <w:b/>
          <w:bCs/>
        </w:rPr>
      </w:pPr>
      <w:r w:rsidRPr="00A45E14">
        <w:rPr>
          <w:b/>
          <w:bCs/>
        </w:rPr>
        <w:t>Will appropriate measures be put in place for the secure and confidential storage of data?</w:t>
      </w:r>
    </w:p>
    <w:p w:rsidR="00A45E14" w:rsidRPr="00A45E14" w:rsidRDefault="00A45E14" w:rsidP="00A45E14">
      <w:r w:rsidRPr="00A45E14">
        <w:t>Yes</w:t>
      </w:r>
    </w:p>
    <w:p w:rsidR="00A45E14" w:rsidRPr="00A45E14" w:rsidRDefault="00A45E14" w:rsidP="00A45E14">
      <w:pPr>
        <w:rPr>
          <w:b/>
          <w:bCs/>
        </w:rPr>
      </w:pPr>
      <w:r w:rsidRPr="00A45E14">
        <w:rPr>
          <w:b/>
          <w:bCs/>
        </w:rPr>
        <w:t>Does the research pose more than minimal and predictable risk to the researcher?</w:t>
      </w:r>
    </w:p>
    <w:p w:rsidR="00A45E14" w:rsidRPr="00A45E14" w:rsidRDefault="00A45E14" w:rsidP="00A45E14">
      <w:r w:rsidRPr="00A45E14">
        <w:t>No</w:t>
      </w:r>
    </w:p>
    <w:p w:rsidR="00A45E14" w:rsidRPr="00A45E14" w:rsidRDefault="00A45E14" w:rsidP="00A45E14">
      <w:pPr>
        <w:rPr>
          <w:b/>
          <w:bCs/>
        </w:rPr>
      </w:pPr>
      <w:r w:rsidRPr="00A45E14">
        <w:rPr>
          <w:b/>
          <w:bCs/>
        </w:rPr>
        <w:t>Will you be travelling, as a foreign national, in to any areas that the UK Foreign and Commonwealth</w:t>
      </w:r>
    </w:p>
    <w:p w:rsidR="00A45E14" w:rsidRPr="00A45E14" w:rsidRDefault="00A45E14" w:rsidP="00A45E14">
      <w:pPr>
        <w:rPr>
          <w:b/>
          <w:bCs/>
        </w:rPr>
      </w:pPr>
      <w:r w:rsidRPr="00A45E14">
        <w:rPr>
          <w:b/>
          <w:bCs/>
        </w:rPr>
        <w:t xml:space="preserve">Office </w:t>
      </w:r>
      <w:proofErr w:type="gramStart"/>
      <w:r w:rsidRPr="00A45E14">
        <w:rPr>
          <w:b/>
          <w:bCs/>
        </w:rPr>
        <w:t>advise</w:t>
      </w:r>
      <w:proofErr w:type="gramEnd"/>
      <w:r w:rsidRPr="00A45E14">
        <w:rPr>
          <w:b/>
          <w:bCs/>
        </w:rPr>
        <w:t xml:space="preserve"> against travel to?</w:t>
      </w:r>
    </w:p>
    <w:p w:rsidR="00A45E14" w:rsidRPr="00A45E14" w:rsidRDefault="00A45E14" w:rsidP="00A45E14">
      <w:r w:rsidRPr="00A45E14">
        <w:t>No</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pPr>
        <w:rPr>
          <w:b/>
          <w:bCs/>
        </w:rPr>
      </w:pPr>
      <w:r w:rsidRPr="00A45E14">
        <w:rPr>
          <w:b/>
          <w:bCs/>
        </w:rPr>
        <w:t>If you are to be working alone with vulnerable people or children, you may need a DBS (CRB) check.</w:t>
      </w:r>
    </w:p>
    <w:p w:rsidR="00A45E14" w:rsidRPr="00A45E14" w:rsidRDefault="00A45E14" w:rsidP="00A45E14">
      <w:pPr>
        <w:rPr>
          <w:b/>
          <w:bCs/>
        </w:rPr>
      </w:pPr>
      <w:r w:rsidRPr="00A45E14">
        <w:rPr>
          <w:b/>
          <w:bCs/>
        </w:rPr>
        <w:t>Tick to confirm that you will ensure you comply with this requirement should you identify that you</w:t>
      </w:r>
    </w:p>
    <w:p w:rsidR="00A45E14" w:rsidRPr="00A45E14" w:rsidRDefault="00A45E14" w:rsidP="00A45E14">
      <w:pPr>
        <w:rPr>
          <w:b/>
          <w:bCs/>
        </w:rPr>
      </w:pPr>
      <w:proofErr w:type="gramStart"/>
      <w:r w:rsidRPr="00A45E14">
        <w:rPr>
          <w:b/>
          <w:bCs/>
        </w:rPr>
        <w:t>require</w:t>
      </w:r>
      <w:proofErr w:type="gramEnd"/>
      <w:r w:rsidRPr="00A45E14">
        <w:rPr>
          <w:b/>
          <w:bCs/>
        </w:rPr>
        <w:t xml:space="preserve"> one.</w:t>
      </w:r>
    </w:p>
    <w:p w:rsidR="00A45E14" w:rsidRPr="00A45E14" w:rsidRDefault="00A45E14" w:rsidP="00A45E14">
      <w:r w:rsidRPr="00A45E14">
        <w:t>Yes</w:t>
      </w:r>
    </w:p>
    <w:p w:rsidR="00A45E14" w:rsidRPr="00A45E14" w:rsidRDefault="00A45E14" w:rsidP="00A45E14">
      <w:pPr>
        <w:rPr>
          <w:b/>
          <w:bCs/>
        </w:rPr>
      </w:pPr>
      <w:r w:rsidRPr="00A45E14">
        <w:rPr>
          <w:b/>
          <w:bCs/>
        </w:rPr>
        <w:t>Declaration: Please tick to confirm that you have completed this form to the best of your knowledge and</w:t>
      </w:r>
    </w:p>
    <w:p w:rsidR="00A45E14" w:rsidRPr="00A45E14" w:rsidRDefault="00A45E14" w:rsidP="00A45E14">
      <w:pPr>
        <w:rPr>
          <w:b/>
          <w:bCs/>
        </w:rPr>
      </w:pPr>
      <w:proofErr w:type="gramStart"/>
      <w:r w:rsidRPr="00A45E14">
        <w:rPr>
          <w:b/>
          <w:bCs/>
        </w:rPr>
        <w:t>that</w:t>
      </w:r>
      <w:proofErr w:type="gramEnd"/>
      <w:r w:rsidRPr="00A45E14">
        <w:rPr>
          <w:b/>
          <w:bCs/>
        </w:rPr>
        <w:t xml:space="preserve"> you will inform your department should the proposal significantly change.</w:t>
      </w:r>
    </w:p>
    <w:p w:rsidR="00A45E14" w:rsidRPr="00A45E14" w:rsidRDefault="00A45E14" w:rsidP="00A45E14">
      <w:r w:rsidRPr="00A45E14">
        <w:t>Yes</w:t>
      </w:r>
    </w:p>
    <w:p w:rsidR="00544AD4" w:rsidRPr="00A45E14" w:rsidRDefault="00A45E14" w:rsidP="00A45E14">
      <w:r w:rsidRPr="00A45E14">
        <w:rPr>
          <w:b/>
          <w:bCs/>
        </w:rPr>
        <w:t>Please include any further relevant information for this section here:</w:t>
      </w: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6" w:name="_Toc444866628"/>
      <w:bookmarkStart w:id="97" w:name="_Toc448581095"/>
      <w:r>
        <w:lastRenderedPageBreak/>
        <w:t>Code Samples</w:t>
      </w:r>
      <w:bookmarkEnd w:id="95"/>
      <w:bookmarkEnd w:id="96"/>
      <w:bookmarkEnd w:id="97"/>
    </w:p>
    <w:p w:rsidR="005C21EE" w:rsidRPr="005C21EE" w:rsidRDefault="005C21EE" w:rsidP="005C21EE">
      <w:pPr>
        <w:rPr>
          <w:b/>
        </w:rPr>
      </w:pPr>
      <w:r w:rsidRPr="005C21EE">
        <w:rPr>
          <w:b/>
        </w:rPr>
        <w:t>Read string from file</w:t>
      </w:r>
    </w:p>
    <w:p w:rsidR="005C21EE" w:rsidRDefault="005C21EE" w:rsidP="005C21EE">
      <w:proofErr w:type="gramStart"/>
      <w:r>
        <w:t>private</w:t>
      </w:r>
      <w:proofErr w:type="gramEnd"/>
      <w:r>
        <w:t xml:space="preserve"> String </w:t>
      </w:r>
      <w:proofErr w:type="spellStart"/>
      <w:r>
        <w:t>readFromFile</w:t>
      </w:r>
      <w:proofErr w:type="spellEnd"/>
      <w:r>
        <w:t>()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w:t>
      </w:r>
      <w:proofErr w:type="gramStart"/>
      <w:r>
        <w:t>try</w:t>
      </w:r>
      <w:proofErr w:type="gramEnd"/>
      <w:r>
        <w:t xml:space="preserve"> {</w:t>
      </w:r>
    </w:p>
    <w:p w:rsidR="005C21EE" w:rsidRDefault="005C21EE" w:rsidP="005C21EE">
      <w:r>
        <w:t xml:space="preserve">            </w:t>
      </w:r>
      <w:proofErr w:type="spellStart"/>
      <w:r>
        <w:t>InputStream</w:t>
      </w:r>
      <w:proofErr w:type="spellEnd"/>
      <w:r>
        <w:t xml:space="preserve"> </w:t>
      </w:r>
      <w:proofErr w:type="spellStart"/>
      <w:r>
        <w:t>inputStream</w:t>
      </w:r>
      <w:proofErr w:type="spellEnd"/>
      <w:r>
        <w:t xml:space="preserve"> = </w:t>
      </w:r>
      <w:proofErr w:type="spellStart"/>
      <w:proofErr w:type="gramStart"/>
      <w:r>
        <w:t>openFileInput</w:t>
      </w:r>
      <w:proofErr w:type="spellEnd"/>
      <w:r>
        <w:t>(</w:t>
      </w:r>
      <w:proofErr w:type="gramEnd"/>
      <w:r>
        <w:t>"filename");</w:t>
      </w:r>
    </w:p>
    <w:p w:rsidR="005C21EE" w:rsidRDefault="005C21EE" w:rsidP="005C21EE"/>
    <w:p w:rsidR="005C21EE" w:rsidRDefault="005C21EE" w:rsidP="005C21EE">
      <w:r>
        <w:t xml:space="preserve">            </w:t>
      </w:r>
      <w:proofErr w:type="gramStart"/>
      <w:r>
        <w:t>if</w:t>
      </w:r>
      <w:proofErr w:type="gramEnd"/>
      <w:r>
        <w:t xml:space="preserve"> (</w:t>
      </w:r>
      <w:proofErr w:type="spellStart"/>
      <w:r>
        <w:t>inputStream</w:t>
      </w:r>
      <w:proofErr w:type="spellEnd"/>
      <w:r>
        <w:t xml:space="preserve"> != null) {</w:t>
      </w:r>
    </w:p>
    <w:p w:rsidR="005C21EE" w:rsidRDefault="005C21EE" w:rsidP="005C21EE">
      <w:r>
        <w:t xml:space="preserve">                </w:t>
      </w:r>
      <w:proofErr w:type="spellStart"/>
      <w:r>
        <w:t>InputStreamReader</w:t>
      </w:r>
      <w:proofErr w:type="spellEnd"/>
      <w:r>
        <w:t xml:space="preserve"> </w:t>
      </w:r>
      <w:proofErr w:type="spellStart"/>
      <w:r>
        <w:t>inputStreamReader</w:t>
      </w:r>
      <w:proofErr w:type="spellEnd"/>
      <w:r>
        <w:t xml:space="preserve"> = new </w:t>
      </w:r>
      <w:proofErr w:type="spellStart"/>
      <w:proofErr w:type="gramStart"/>
      <w:r>
        <w:t>InputStreamReader</w:t>
      </w:r>
      <w:proofErr w:type="spellEnd"/>
      <w:r>
        <w:t>(</w:t>
      </w:r>
      <w:proofErr w:type="spellStart"/>
      <w:proofErr w:type="gramEnd"/>
      <w:r>
        <w:t>inputStream</w:t>
      </w:r>
      <w:proofErr w:type="spellEnd"/>
      <w:r>
        <w:t>);</w:t>
      </w:r>
    </w:p>
    <w:p w:rsidR="005C21EE" w:rsidRDefault="005C21EE" w:rsidP="005C21EE">
      <w:r>
        <w:t xml:space="preserve">                </w:t>
      </w:r>
      <w:proofErr w:type="spellStart"/>
      <w:r>
        <w:t>BufferedReader</w:t>
      </w:r>
      <w:proofErr w:type="spellEnd"/>
      <w:r>
        <w:t xml:space="preserve"> </w:t>
      </w:r>
      <w:proofErr w:type="spellStart"/>
      <w:r>
        <w:t>bufferedReader</w:t>
      </w:r>
      <w:proofErr w:type="spellEnd"/>
      <w:r>
        <w:t xml:space="preserve"> = new </w:t>
      </w:r>
      <w:proofErr w:type="spellStart"/>
      <w:proofErr w:type="gramStart"/>
      <w:r>
        <w:t>BufferedReader</w:t>
      </w:r>
      <w:proofErr w:type="spellEnd"/>
      <w:r>
        <w:t>(</w:t>
      </w:r>
      <w:proofErr w:type="spellStart"/>
      <w:proofErr w:type="gramEnd"/>
      <w:r>
        <w:t>inputStreamReader</w:t>
      </w:r>
      <w:proofErr w:type="spellEnd"/>
      <w:r>
        <w:t>);</w:t>
      </w:r>
    </w:p>
    <w:p w:rsidR="005C21EE" w:rsidRDefault="005C21EE" w:rsidP="005C21EE">
      <w:r>
        <w:t xml:space="preserve">                String </w:t>
      </w:r>
      <w:proofErr w:type="spellStart"/>
      <w:r>
        <w:t>receiveString</w:t>
      </w:r>
      <w:proofErr w:type="spellEnd"/>
      <w:r>
        <w:t xml:space="preserve"> = "";</w:t>
      </w:r>
    </w:p>
    <w:p w:rsidR="005C21EE" w:rsidRDefault="005C21EE" w:rsidP="005C21EE">
      <w:r>
        <w:t xml:space="preserve">                </w:t>
      </w:r>
      <w:proofErr w:type="spellStart"/>
      <w:r>
        <w:t>StringBuilder</w:t>
      </w:r>
      <w:proofErr w:type="spellEnd"/>
      <w:r>
        <w:t xml:space="preserve"> </w:t>
      </w:r>
      <w:proofErr w:type="spellStart"/>
      <w:r>
        <w:t>stringBuilder</w:t>
      </w:r>
      <w:proofErr w:type="spellEnd"/>
      <w:r>
        <w:t xml:space="preserve"> = new </w:t>
      </w:r>
      <w:proofErr w:type="spellStart"/>
      <w:proofErr w:type="gramStart"/>
      <w:r>
        <w:t>StringBuilder</w:t>
      </w:r>
      <w:proofErr w:type="spellEnd"/>
      <w:r>
        <w:t>(</w:t>
      </w:r>
      <w:proofErr w:type="gramEnd"/>
      <w:r>
        <w:t>);</w:t>
      </w:r>
    </w:p>
    <w:p w:rsidR="005C21EE" w:rsidRDefault="005C21EE" w:rsidP="005C21EE"/>
    <w:p w:rsidR="005C21EE" w:rsidRDefault="005C21EE" w:rsidP="005C21EE">
      <w:r>
        <w:t xml:space="preserve">                </w:t>
      </w:r>
      <w:proofErr w:type="gramStart"/>
      <w:r>
        <w:t>while</w:t>
      </w:r>
      <w:proofErr w:type="gramEnd"/>
      <w:r>
        <w:t xml:space="preserve"> ((</w:t>
      </w:r>
      <w:proofErr w:type="spellStart"/>
      <w:r>
        <w:t>receiveString</w:t>
      </w:r>
      <w:proofErr w:type="spellEnd"/>
      <w:r>
        <w:t xml:space="preserve"> = </w:t>
      </w:r>
      <w:proofErr w:type="spellStart"/>
      <w:r>
        <w:t>bufferedReader.readLine</w:t>
      </w:r>
      <w:proofErr w:type="spellEnd"/>
      <w:r>
        <w:t>()) != null) {</w:t>
      </w:r>
    </w:p>
    <w:p w:rsidR="005C21EE" w:rsidRDefault="005C21EE" w:rsidP="005C21EE">
      <w:r>
        <w:t xml:space="preserve">                    </w:t>
      </w:r>
      <w:proofErr w:type="spellStart"/>
      <w:proofErr w:type="gramStart"/>
      <w:r>
        <w:t>stringBuilder.append</w:t>
      </w:r>
      <w:proofErr w:type="spellEnd"/>
      <w:r>
        <w:t>(</w:t>
      </w:r>
      <w:proofErr w:type="spellStart"/>
      <w:proofErr w:type="gramEnd"/>
      <w:r>
        <w:t>receiveString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spellStart"/>
      <w:proofErr w:type="gramStart"/>
      <w:r>
        <w:t>inputStream.close</w:t>
      </w:r>
      <w:proofErr w:type="spellEnd"/>
      <w:r>
        <w:t>(</w:t>
      </w:r>
      <w:proofErr w:type="gramEnd"/>
      <w:r>
        <w:t>);</w:t>
      </w:r>
    </w:p>
    <w:p w:rsidR="005C21EE" w:rsidRDefault="005C21EE" w:rsidP="005C21EE">
      <w:r>
        <w:t xml:space="preserve">                </w:t>
      </w:r>
      <w:proofErr w:type="gramStart"/>
      <w:r>
        <w:t>ret</w:t>
      </w:r>
      <w:proofErr w:type="gramEnd"/>
      <w:r>
        <w:t xml:space="preserve"> = </w:t>
      </w:r>
      <w:proofErr w:type="spellStart"/>
      <w:r>
        <w:t>stringBuilder.toString</w:t>
      </w:r>
      <w:proofErr w:type="spellEnd"/>
      <w:r>
        <w:t>();</w:t>
      </w:r>
    </w:p>
    <w:p w:rsidR="005C21EE" w:rsidRDefault="005C21EE" w:rsidP="005C21EE">
      <w:r>
        <w:t xml:space="preserve">            }</w:t>
      </w:r>
    </w:p>
    <w:p w:rsidR="005C21EE" w:rsidRDefault="005C21EE" w:rsidP="005C21EE">
      <w:r>
        <w:t xml:space="preserve">        } catch (</w:t>
      </w:r>
      <w:proofErr w:type="spellStart"/>
      <w:r>
        <w:t>FileNotFoundException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 xml:space="preserve">"login activity", "File not found: " + </w:t>
      </w:r>
      <w:proofErr w:type="spellStart"/>
      <w:r>
        <w:t>e.toString</w:t>
      </w:r>
      <w:proofErr w:type="spellEnd"/>
      <w:r>
        <w:t>());</w:t>
      </w:r>
    </w:p>
    <w:p w:rsidR="005C21EE" w:rsidRDefault="005C21EE" w:rsidP="005C21EE">
      <w:r>
        <w:t xml:space="preserve">        } catch (</w:t>
      </w:r>
      <w:proofErr w:type="spellStart"/>
      <w:r>
        <w:t>IOException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"login activity", "</w:t>
      </w:r>
      <w:proofErr w:type="spellStart"/>
      <w:r>
        <w:t>Can not</w:t>
      </w:r>
      <w:proofErr w:type="spellEnd"/>
      <w:r>
        <w:t xml:space="preserve"> read file: " + </w:t>
      </w:r>
      <w:proofErr w:type="spellStart"/>
      <w:r>
        <w:t>e.toString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gramStart"/>
      <w:r>
        <w:t>return</w:t>
      </w:r>
      <w:proofErr w:type="gramEnd"/>
      <w:r>
        <w:t xml:space="preserve">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proofErr w:type="gramStart"/>
      <w:r>
        <w:t>private</w:t>
      </w:r>
      <w:proofErr w:type="gramEnd"/>
      <w:r>
        <w:t xml:space="preserve"> void </w:t>
      </w:r>
      <w:proofErr w:type="spellStart"/>
      <w:r>
        <w:t>writeToFile</w:t>
      </w:r>
      <w:proofErr w:type="spellEnd"/>
      <w:r>
        <w:t xml:space="preserve">(String result, String title) throws </w:t>
      </w:r>
      <w:proofErr w:type="spellStart"/>
      <w:r>
        <w:t>FileNotFoundException</w:t>
      </w:r>
      <w:proofErr w:type="spellEnd"/>
      <w:r>
        <w:t xml:space="preserve"> {</w:t>
      </w:r>
    </w:p>
    <w:p w:rsidR="005C21EE" w:rsidRDefault="005C21EE" w:rsidP="005C21EE">
      <w:r>
        <w:t xml:space="preserve">            File </w:t>
      </w:r>
      <w:proofErr w:type="spellStart"/>
      <w:r>
        <w:t>file</w:t>
      </w:r>
      <w:proofErr w:type="spellEnd"/>
      <w:r>
        <w:t xml:space="preserve"> = new </w:t>
      </w:r>
      <w:proofErr w:type="gramStart"/>
      <w:r>
        <w:t>File(</w:t>
      </w:r>
      <w:proofErr w:type="gramEnd"/>
      <w:r>
        <w:t>title + ".html");</w:t>
      </w:r>
    </w:p>
    <w:p w:rsidR="005C21EE" w:rsidRDefault="005C21EE" w:rsidP="005C21EE"/>
    <w:p w:rsidR="005C21EE" w:rsidRDefault="005C21EE" w:rsidP="005C21EE">
      <w:r>
        <w:t xml:space="preserve">            </w:t>
      </w:r>
      <w:proofErr w:type="spellStart"/>
      <w:r>
        <w:t>FileOutputStream</w:t>
      </w:r>
      <w:proofErr w:type="spellEnd"/>
      <w:r>
        <w:t xml:space="preserve"> </w:t>
      </w:r>
      <w:proofErr w:type="spellStart"/>
      <w:r>
        <w:t>fos</w:t>
      </w:r>
      <w:proofErr w:type="spellEnd"/>
      <w:r>
        <w:t xml:space="preserve"> = </w:t>
      </w:r>
      <w:proofErr w:type="spellStart"/>
      <w:proofErr w:type="gramStart"/>
      <w:r>
        <w:t>openFileOutput</w:t>
      </w:r>
      <w:proofErr w:type="spellEnd"/>
      <w:r>
        <w:t>(</w:t>
      </w:r>
      <w:proofErr w:type="spellStart"/>
      <w:proofErr w:type="gramEnd"/>
      <w:r>
        <w:t>String.valueOf</w:t>
      </w:r>
      <w:proofErr w:type="spellEnd"/>
      <w:r>
        <w:t>(file), MODE_PRIVATE);</w:t>
      </w:r>
    </w:p>
    <w:p w:rsidR="005C21EE" w:rsidRDefault="005C21EE" w:rsidP="005C21EE">
      <w:r>
        <w:t xml:space="preserve">            </w:t>
      </w:r>
      <w:proofErr w:type="spellStart"/>
      <w:r>
        <w:t>PrintWriter</w:t>
      </w:r>
      <w:proofErr w:type="spellEnd"/>
      <w:r>
        <w:t xml:space="preserve"> </w:t>
      </w:r>
      <w:proofErr w:type="spellStart"/>
      <w:r>
        <w:t>pw</w:t>
      </w:r>
      <w:proofErr w:type="spellEnd"/>
      <w:r>
        <w:t xml:space="preserve"> = new </w:t>
      </w:r>
      <w:proofErr w:type="spellStart"/>
      <w:proofErr w:type="gramStart"/>
      <w:r>
        <w:t>PrintWriter</w:t>
      </w:r>
      <w:proofErr w:type="spellEnd"/>
      <w:r>
        <w:t>(</w:t>
      </w:r>
      <w:proofErr w:type="gramEnd"/>
      <w:r>
        <w:t xml:space="preserve">new </w:t>
      </w:r>
      <w:proofErr w:type="spellStart"/>
      <w:r>
        <w:t>BufferedWriter</w:t>
      </w:r>
      <w:proofErr w:type="spellEnd"/>
      <w:r>
        <w:t>(</w:t>
      </w:r>
    </w:p>
    <w:p w:rsidR="005C21EE" w:rsidRDefault="005C21EE" w:rsidP="005C21EE">
      <w:r>
        <w:t xml:space="preserve">                    </w:t>
      </w:r>
      <w:proofErr w:type="gramStart"/>
      <w:r>
        <w:t>new</w:t>
      </w:r>
      <w:proofErr w:type="gramEnd"/>
      <w:r>
        <w:t xml:space="preserve"> </w:t>
      </w:r>
      <w:proofErr w:type="spellStart"/>
      <w:r>
        <w:t>OutputStreamWriter</w:t>
      </w:r>
      <w:proofErr w:type="spellEnd"/>
      <w:r>
        <w:t>(</w:t>
      </w:r>
      <w:proofErr w:type="spellStart"/>
      <w:r>
        <w:t>fos</w:t>
      </w:r>
      <w:proofErr w:type="spellEnd"/>
      <w:r>
        <w:t>)));</w:t>
      </w:r>
    </w:p>
    <w:p w:rsidR="005C21EE" w:rsidRDefault="005C21EE" w:rsidP="005C21EE">
      <w:r>
        <w:t xml:space="preserve">            </w:t>
      </w:r>
      <w:proofErr w:type="spellStart"/>
      <w:proofErr w:type="gramStart"/>
      <w:r>
        <w:t>pw.print</w:t>
      </w:r>
      <w:proofErr w:type="spellEnd"/>
      <w:r>
        <w:t>(</w:t>
      </w:r>
      <w:proofErr w:type="gramEnd"/>
      <w:r>
        <w:t>result);</w:t>
      </w:r>
    </w:p>
    <w:p w:rsidR="005C21EE" w:rsidRDefault="005C21EE" w:rsidP="005C21EE">
      <w:r>
        <w:t xml:space="preserve">            </w:t>
      </w:r>
      <w:proofErr w:type="spellStart"/>
      <w:proofErr w:type="gramStart"/>
      <w:r>
        <w:t>pw.close</w:t>
      </w:r>
      <w:proofErr w:type="spellEnd"/>
      <w:r>
        <w:t>(</w:t>
      </w:r>
      <w:proofErr w:type="gramEnd"/>
      <w:r>
        <w:t>);</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p>
    <w:p w:rsidR="002D145B" w:rsidRDefault="002D145B" w:rsidP="002D145B">
      <w:proofErr w:type="gramStart"/>
      <w:r>
        <w:t>public</w:t>
      </w:r>
      <w:proofErr w:type="gramEnd"/>
      <w:r>
        <w:t xml:space="preserve"> void </w:t>
      </w:r>
      <w:proofErr w:type="spellStart"/>
      <w:r>
        <w:t>checkStatus</w:t>
      </w:r>
      <w:proofErr w:type="spellEnd"/>
      <w:r>
        <w:t>() {</w:t>
      </w:r>
    </w:p>
    <w:p w:rsidR="002D145B" w:rsidRDefault="002D145B" w:rsidP="002D145B">
      <w:r>
        <w:t xml:space="preserve">        </w:t>
      </w:r>
      <w:proofErr w:type="spellStart"/>
      <w:r>
        <w:t>ConnectivityManager</w:t>
      </w:r>
      <w:proofErr w:type="spellEnd"/>
      <w:r>
        <w:t xml:space="preserve"> </w:t>
      </w:r>
      <w:proofErr w:type="spellStart"/>
      <w:r>
        <w:t>connec</w:t>
      </w:r>
      <w:proofErr w:type="spellEnd"/>
      <w:r>
        <w:t xml:space="preserve"> = (</w:t>
      </w:r>
      <w:proofErr w:type="spellStart"/>
      <w:r>
        <w:t>ConnectivityManager</w:t>
      </w:r>
      <w:proofErr w:type="spellEnd"/>
      <w:r>
        <w:t xml:space="preserve">) </w:t>
      </w:r>
      <w:proofErr w:type="spellStart"/>
      <w:proofErr w:type="gramStart"/>
      <w:r>
        <w:t>getSystemService</w:t>
      </w:r>
      <w:proofErr w:type="spellEnd"/>
      <w:r>
        <w:t>(</w:t>
      </w:r>
      <w:proofErr w:type="spellStart"/>
      <w:proofErr w:type="gramEnd"/>
      <w:r>
        <w:t>Context.CONNECTIVITY_SERVICE</w:t>
      </w:r>
      <w:proofErr w:type="spellEnd"/>
      <w:r>
        <w:t>);</w:t>
      </w:r>
    </w:p>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NetworkInfo.State.DISCONNECTED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NetworkInfo.State.DISCONNECTED</w:t>
      </w:r>
      <w:proofErr w:type="spellEnd"/>
      <w:r>
        <w:t>))) {</w:t>
      </w:r>
    </w:p>
    <w:p w:rsidR="002D145B" w:rsidRDefault="002D145B" w:rsidP="002D145B">
      <w:r>
        <w:t xml:space="preserve">            //no data on device, no internet connection</w:t>
      </w:r>
    </w:p>
    <w:p w:rsidR="002D145B" w:rsidRDefault="002D145B" w:rsidP="002D145B">
      <w:r>
        <w:t xml:space="preserve">            </w:t>
      </w:r>
      <w:proofErr w:type="spellStart"/>
      <w:proofErr w:type="gramStart"/>
      <w:r>
        <w:t>textView.setText</w:t>
      </w:r>
      <w:proofErr w:type="spellEnd"/>
      <w:r>
        <w:t>(</w:t>
      </w:r>
      <w:proofErr w:type="gramEnd"/>
      <w:r>
        <w:t>"No internet connection, unable to download content. Please enable a connection and restart the app.");</w:t>
      </w:r>
    </w:p>
    <w:p w:rsidR="002D145B" w:rsidRDefault="002D145B" w:rsidP="002D145B"/>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NetworkInfo.State.CONNECTED</w:t>
      </w:r>
      <w:proofErr w:type="spellEnd"/>
      <w:r>
        <w:t>))) {</w:t>
      </w:r>
    </w:p>
    <w:p w:rsidR="002D145B" w:rsidRDefault="002D145B" w:rsidP="002D145B">
      <w:r>
        <w:t xml:space="preserve">                //no data on device, device online</w:t>
      </w:r>
    </w:p>
    <w:p w:rsidR="002D145B" w:rsidRDefault="002D145B" w:rsidP="002D145B">
      <w:r>
        <w:t xml:space="preserve">                </w:t>
      </w:r>
      <w:proofErr w:type="spellStart"/>
      <w:proofErr w:type="gramStart"/>
      <w:r>
        <w:t>textView.setText</w:t>
      </w:r>
      <w:proofErr w:type="spellEnd"/>
      <w:r>
        <w:t>(</w:t>
      </w:r>
      <w:proofErr w:type="gramEnd"/>
      <w:r>
        <w:t>"Downloading data...");</w:t>
      </w:r>
    </w:p>
    <w:p w:rsidR="002D145B" w:rsidRDefault="002D145B" w:rsidP="002D145B"/>
    <w:p w:rsidR="002D145B" w:rsidRDefault="002D145B" w:rsidP="002D145B">
      <w:r>
        <w:t xml:space="preserve">                </w:t>
      </w:r>
      <w:proofErr w:type="gramStart"/>
      <w:r>
        <w:t>new</w:t>
      </w:r>
      <w:proofErr w:type="gramEnd"/>
      <w:r>
        <w:t xml:space="preserve"> </w:t>
      </w:r>
      <w:proofErr w:type="spellStart"/>
      <w:r>
        <w:t>JsoupAsyncTask</w:t>
      </w:r>
      <w:proofErr w:type="spellEnd"/>
      <w:r>
        <w:t>().execute();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w:t>
      </w:r>
      <w:proofErr w:type="spellStart"/>
      <w:proofErr w:type="gramStart"/>
      <w:r>
        <w:t>this.hasDataDownloaded</w:t>
      </w:r>
      <w:proofErr w:type="spellEnd"/>
      <w:r>
        <w:t>(</w:t>
      </w:r>
      <w:proofErr w:type="gramEnd"/>
      <w:r>
        <w:t>) == true) {</w:t>
      </w:r>
    </w:p>
    <w:p w:rsidR="002D145B" w:rsidRDefault="002D145B" w:rsidP="002D145B">
      <w:r>
        <w:t xml:space="preserve">            //device has data</w:t>
      </w:r>
    </w:p>
    <w:p w:rsidR="002D145B" w:rsidRDefault="002D145B" w:rsidP="002D145B">
      <w:r>
        <w:t xml:space="preserve">            </w:t>
      </w:r>
      <w:proofErr w:type="spellStart"/>
      <w:proofErr w:type="gramStart"/>
      <w:r>
        <w:t>textView.setText</w:t>
      </w:r>
      <w:proofErr w:type="spellEnd"/>
      <w:r>
        <w:t>(</w:t>
      </w:r>
      <w:proofErr w:type="gramEnd"/>
      <w:r>
        <w:t>"Loading..");</w:t>
      </w:r>
    </w:p>
    <w:p w:rsidR="002D145B" w:rsidRDefault="002D145B" w:rsidP="002D145B"/>
    <w:p w:rsidR="002D145B" w:rsidRDefault="002D145B" w:rsidP="002D145B">
      <w:r>
        <w:t xml:space="preserve">            Intent </w:t>
      </w:r>
      <w:proofErr w:type="spellStart"/>
      <w:r>
        <w:t>intent</w:t>
      </w:r>
      <w:proofErr w:type="spellEnd"/>
      <w:r>
        <w:t xml:space="preserve"> = new </w:t>
      </w:r>
      <w:proofErr w:type="gramStart"/>
      <w:r>
        <w:t>Intent(</w:t>
      </w:r>
      <w:proofErr w:type="gramEnd"/>
      <w:r>
        <w:t xml:space="preserve">this, </w:t>
      </w:r>
      <w:proofErr w:type="spellStart"/>
      <w:r>
        <w:t>MainMenu.class</w:t>
      </w:r>
      <w:proofErr w:type="spellEnd"/>
      <w:r>
        <w:t>);</w:t>
      </w:r>
    </w:p>
    <w:p w:rsidR="002D145B" w:rsidRDefault="002D145B" w:rsidP="002D145B">
      <w:r>
        <w:t xml:space="preserve">            </w:t>
      </w:r>
      <w:proofErr w:type="spellStart"/>
      <w:proofErr w:type="gramStart"/>
      <w:r>
        <w:t>startActivity</w:t>
      </w:r>
      <w:proofErr w:type="spellEnd"/>
      <w:r>
        <w:t>(</w:t>
      </w:r>
      <w:proofErr w:type="gramEnd"/>
      <w:r>
        <w:t>intent);</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w:t>
      </w:r>
      <w:r w:rsidR="00932C40">
        <w:br w:type="page"/>
      </w:r>
    </w:p>
    <w:p w:rsidR="007763AE" w:rsidRDefault="007763AE" w:rsidP="00AE2111">
      <w:pPr>
        <w:pStyle w:val="AppendixSection"/>
      </w:pPr>
      <w:bookmarkStart w:id="98" w:name="_Toc448581096"/>
      <w:r w:rsidRPr="007763AE">
        <w:lastRenderedPageBreak/>
        <w:t>Similar Apps used by other institutions</w:t>
      </w:r>
      <w:bookmarkEnd w:id="98"/>
    </w:p>
    <w:p w:rsidR="007763AE" w:rsidRDefault="007763AE" w:rsidP="00AE2111">
      <w:pPr>
        <w:pStyle w:val="AppendixSection"/>
        <w:numPr>
          <w:ilvl w:val="0"/>
          <w:numId w:val="0"/>
        </w:numPr>
        <w:ind w:left="426"/>
      </w:pPr>
    </w:p>
    <w:p w:rsidR="007763AE" w:rsidRPr="007763AE" w:rsidRDefault="007763AE" w:rsidP="007763AE">
      <w:pPr>
        <w:rPr>
          <w:b/>
        </w:rPr>
      </w:pPr>
      <w:proofErr w:type="spellStart"/>
      <w:r w:rsidRPr="007763AE">
        <w:rPr>
          <w:b/>
        </w:rPr>
        <w:t>Teeside</w:t>
      </w:r>
      <w:proofErr w:type="spellEnd"/>
      <w:r w:rsidRPr="007763AE">
        <w:rPr>
          <w:b/>
        </w:rPr>
        <w:t xml:space="preserv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proofErr w:type="spellStart"/>
      <w:r w:rsidRPr="007763AE">
        <w:rPr>
          <w:b/>
        </w:rPr>
        <w:t>Keele</w:t>
      </w:r>
      <w:proofErr w:type="spellEnd"/>
      <w:r w:rsidRPr="007763AE">
        <w:rPr>
          <w:b/>
        </w:rPr>
        <w:t xml:space="preserve"> University</w:t>
      </w:r>
    </w:p>
    <w:p w:rsidR="007763AE" w:rsidRDefault="007763AE" w:rsidP="007763AE">
      <w:pPr>
        <w:pStyle w:val="ListParagraph"/>
        <w:numPr>
          <w:ilvl w:val="0"/>
          <w:numId w:val="35"/>
        </w:numPr>
      </w:pPr>
      <w:r>
        <w:t xml:space="preserve">What </w:t>
      </w:r>
      <w:proofErr w:type="spellStart"/>
      <w:r>
        <w:t>Keele</w:t>
      </w:r>
      <w:proofErr w:type="spellEnd"/>
      <w:r>
        <w:t xml:space="preserv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4D45DD" w:rsidRDefault="004D45DD" w:rsidP="004C12FA">
      <w:bookmarkStart w:id="99" w:name="_Toc192777719"/>
    </w:p>
    <w:p w:rsidR="007763AE" w:rsidRDefault="007763AE" w:rsidP="004C12FA"/>
    <w:p w:rsidR="007763AE" w:rsidRDefault="007763AE" w:rsidP="004C12FA"/>
    <w:p w:rsidR="007763AE" w:rsidRDefault="007763AE" w:rsidP="004C12FA"/>
    <w:p w:rsidR="007763AE" w:rsidRDefault="007763AE" w:rsidP="004C12FA"/>
    <w:p w:rsidR="00711DBE" w:rsidRDefault="00711DBE" w:rsidP="00D61D84">
      <w:pPr>
        <w:pStyle w:val="Heading1"/>
        <w:numPr>
          <w:ilvl w:val="0"/>
          <w:numId w:val="0"/>
        </w:numPr>
      </w:pPr>
      <w:bookmarkStart w:id="100" w:name="_Toc222978616"/>
      <w:bookmarkStart w:id="101" w:name="_Toc444866629"/>
      <w:bookmarkStart w:id="102" w:name="_Toc448581097"/>
      <w:r>
        <w:lastRenderedPageBreak/>
        <w:t>Annotated Bibliography</w:t>
      </w:r>
      <w:bookmarkEnd w:id="99"/>
      <w:bookmarkEnd w:id="100"/>
      <w:bookmarkEnd w:id="101"/>
      <w:bookmarkEnd w:id="102"/>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103" w:name="_Ref180721199"/>
      <w:r w:rsidRPr="00B40716">
        <w:rPr>
          <w:lang w:val="en-US"/>
        </w:rPr>
        <w:t xml:space="preserve">Sylvia Duckworth. A picture of a kitten at </w:t>
      </w:r>
      <w:proofErr w:type="spellStart"/>
      <w:r w:rsidRPr="00B40716">
        <w:rPr>
          <w:lang w:val="en-US"/>
        </w:rPr>
        <w:t>Hellifield</w:t>
      </w:r>
      <w:proofErr w:type="spellEnd"/>
      <w:r w:rsidRPr="00B40716">
        <w:rPr>
          <w:lang w:val="en-US"/>
        </w:rPr>
        <w:t xml:space="preserve"> Peel. </w:t>
      </w:r>
      <w:hyperlink r:id="rId31" w:history="1">
        <w:r w:rsidRPr="00B40716">
          <w:rPr>
            <w:rStyle w:val="Hyperlink"/>
            <w:lang w:val="en-US"/>
          </w:rPr>
          <w:t>http://www.geograph.org.uk/photo/640959</w:t>
        </w:r>
      </w:hyperlink>
      <w:r w:rsidRPr="00B40716">
        <w:rPr>
          <w:lang w:val="en-US"/>
        </w:rPr>
        <w:t xml:space="preserve">, 2007. Copyright Sylvia Duckworth and licensed for reuse under a Creative Commons Attribution-Share Alike 2.0 Generic </w:t>
      </w:r>
      <w:proofErr w:type="spellStart"/>
      <w:r w:rsidRPr="00B40716">
        <w:rPr>
          <w:lang w:val="en-US"/>
        </w:rPr>
        <w:t>Licence</w:t>
      </w:r>
      <w:proofErr w:type="spellEnd"/>
      <w:r w:rsidRPr="00B40716">
        <w:rPr>
          <w:lang w:val="en-US"/>
        </w:rPr>
        <w:t>.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 xml:space="preserve">Mark Neal, Jan </w:t>
      </w:r>
      <w:proofErr w:type="spellStart"/>
      <w:r w:rsidRPr="00BD079A">
        <w:rPr>
          <w:lang w:val="en-US"/>
        </w:rPr>
        <w:t>Feyereisl</w:t>
      </w:r>
      <w:proofErr w:type="spellEnd"/>
      <w:r w:rsidRPr="00BD079A">
        <w:rPr>
          <w:lang w:val="en-US"/>
        </w:rPr>
        <w:t xml:space="preserve">, Rosario </w:t>
      </w:r>
      <w:proofErr w:type="spellStart"/>
      <w:r w:rsidRPr="00BD079A">
        <w:rPr>
          <w:lang w:val="en-US"/>
        </w:rPr>
        <w:t>Rascun</w:t>
      </w:r>
      <w:proofErr w:type="spellEnd"/>
      <w:r w:rsidRPr="00A82D60">
        <w:t>à</w:t>
      </w:r>
      <w:r>
        <w:t>,</w:t>
      </w:r>
      <w:r w:rsidRPr="00BD079A">
        <w:rPr>
          <w:lang w:val="en-US"/>
        </w:rPr>
        <w:t xml:space="preserve"> and </w:t>
      </w:r>
      <w:proofErr w:type="spellStart"/>
      <w:r w:rsidRPr="00BD079A">
        <w:rPr>
          <w:lang w:val="en-US"/>
        </w:rPr>
        <w:t>Xiaolei</w:t>
      </w:r>
      <w:proofErr w:type="spellEnd"/>
      <w:r w:rsidRPr="00BD079A">
        <w:rPr>
          <w:lang w:val="en-US"/>
        </w:rPr>
        <w:t xml:space="preserve">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103"/>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104"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104"/>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105" w:name="_Ref180722753"/>
      <w:r w:rsidRPr="00B40716">
        <w:rPr>
          <w:lang w:val="en-US"/>
        </w:rPr>
        <w:t xml:space="preserve">Various. Fail blog. </w:t>
      </w:r>
      <w:hyperlink r:id="rId32" w:history="1">
        <w:r w:rsidRPr="000517A1">
          <w:rPr>
            <w:rStyle w:val="Hyperlink"/>
            <w:lang w:val="en-US"/>
          </w:rPr>
          <w:t>http://www.failblog.org/</w:t>
        </w:r>
      </w:hyperlink>
      <w:r w:rsidRPr="00B40716">
        <w:rPr>
          <w:lang w:val="en-US"/>
        </w:rPr>
        <w:t>, August 2011. Accessed August 2011.</w:t>
      </w:r>
      <w:bookmarkEnd w:id="105"/>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106"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33"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106"/>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107" w:name="_Ref258235124"/>
      <w:r>
        <w:rPr>
          <w:lang w:val="en-US"/>
        </w:rPr>
        <w:t>Apache Software Foundation (2004) “Apache License</w:t>
      </w:r>
      <w:r w:rsidR="00A77D80">
        <w:rPr>
          <w:lang w:val="en-US"/>
        </w:rPr>
        <w:t>,</w:t>
      </w:r>
      <w:r>
        <w:rPr>
          <w:lang w:val="en-US"/>
        </w:rPr>
        <w:t xml:space="preserve"> Version 2.0” (Online) Available at: </w:t>
      </w:r>
      <w:hyperlink r:id="rId34" w:history="1">
        <w:r w:rsidR="00A77D80" w:rsidRPr="00005889">
          <w:rPr>
            <w:rStyle w:val="Hyperlink"/>
            <w:lang w:val="en-US"/>
          </w:rPr>
          <w:t>http://www.apache.org/licenses/LICENSE-2.0</w:t>
        </w:r>
      </w:hyperlink>
      <w:r w:rsidR="00A77D80">
        <w:rPr>
          <w:lang w:val="en-US"/>
        </w:rPr>
        <w:t xml:space="preserve"> Accessed: 14th March 2014.</w:t>
      </w:r>
      <w:bookmarkEnd w:id="107"/>
      <w:r w:rsidR="00A77D80">
        <w:rPr>
          <w:lang w:val="en-US"/>
        </w:rPr>
        <w:t xml:space="preserve"> </w:t>
      </w:r>
      <w:r w:rsidR="009A54F2">
        <w:rPr>
          <w:lang w:val="en-US"/>
        </w:rPr>
        <w:br/>
      </w:r>
    </w:p>
    <w:sectPr w:rsidR="00B40716" w:rsidSect="00D61D84">
      <w:headerReference w:type="default" r:id="rId35"/>
      <w:footerReference w:type="default" r:id="rId36"/>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124" w:rsidRDefault="00470124" w:rsidP="004C12FA">
      <w:r>
        <w:separator/>
      </w:r>
    </w:p>
  </w:endnote>
  <w:endnote w:type="continuationSeparator" w:id="0">
    <w:p w:rsidR="00470124" w:rsidRDefault="00470124"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85" w:rsidRDefault="00723285" w:rsidP="004C12FA">
    <w:pPr>
      <w:pStyle w:val="Footer"/>
      <w:jc w:val="center"/>
    </w:pPr>
    <w:r>
      <w:t xml:space="preserve">Page </w:t>
    </w:r>
    <w:r>
      <w:fldChar w:fldCharType="begin"/>
    </w:r>
    <w:r>
      <w:instrText xml:space="preserve"> PAGE  \* MERGEFORMAT </w:instrText>
    </w:r>
    <w:r>
      <w:fldChar w:fldCharType="separate"/>
    </w:r>
    <w:r w:rsidR="00EF45DC">
      <w:rPr>
        <w:noProof/>
      </w:rPr>
      <w:t>20</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EF45DC">
      <w:rPr>
        <w:noProof/>
        <w:lang w:val="en-US"/>
      </w:rPr>
      <w:t>39</w:t>
    </w:r>
    <w:r>
      <w:rPr>
        <w:lang w:val="en-US"/>
      </w:rPr>
      <w:fldChar w:fldCharType="end"/>
    </w:r>
  </w:p>
  <w:p w:rsidR="00723285" w:rsidRDefault="00723285" w:rsidP="004C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124" w:rsidRDefault="00470124" w:rsidP="004C12FA">
      <w:r>
        <w:separator/>
      </w:r>
    </w:p>
  </w:footnote>
  <w:footnote w:type="continuationSeparator" w:id="0">
    <w:p w:rsidR="00470124" w:rsidRDefault="00470124"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285" w:rsidRPr="001F35A4" w:rsidRDefault="00723285" w:rsidP="004C12FA">
    <w:pPr>
      <w:pStyle w:val="Header"/>
    </w:pPr>
    <w:r>
      <w:t>Mobile App for the University</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B5A2AD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2"/>
  </w:num>
  <w:num w:numId="5">
    <w:abstractNumId w:val="0"/>
  </w:num>
  <w:num w:numId="6">
    <w:abstractNumId w:val="10"/>
  </w:num>
  <w:num w:numId="7">
    <w:abstractNumId w:val="16"/>
  </w:num>
  <w:num w:numId="8">
    <w:abstractNumId w:val="5"/>
  </w:num>
  <w:num w:numId="9">
    <w:abstractNumId w:val="30"/>
  </w:num>
  <w:num w:numId="10">
    <w:abstractNumId w:val="32"/>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8"/>
  </w:num>
  <w:num w:numId="20">
    <w:abstractNumId w:val="21"/>
  </w:num>
  <w:num w:numId="21">
    <w:abstractNumId w:val="25"/>
  </w:num>
  <w:num w:numId="22">
    <w:abstractNumId w:val="29"/>
  </w:num>
  <w:num w:numId="23">
    <w:abstractNumId w:val="22"/>
  </w:num>
  <w:num w:numId="24">
    <w:abstractNumId w:val="7"/>
  </w:num>
  <w:num w:numId="25">
    <w:abstractNumId w:val="33"/>
  </w:num>
  <w:num w:numId="26">
    <w:abstractNumId w:val="13"/>
  </w:num>
  <w:num w:numId="27">
    <w:abstractNumId w:val="3"/>
  </w:num>
  <w:num w:numId="28">
    <w:abstractNumId w:val="24"/>
  </w:num>
  <w:num w:numId="29">
    <w:abstractNumId w:val="8"/>
  </w:num>
  <w:num w:numId="30">
    <w:abstractNumId w:val="18"/>
  </w:num>
  <w:num w:numId="31">
    <w:abstractNumId w:val="26"/>
  </w:num>
  <w:num w:numId="32">
    <w:abstractNumId w:val="23"/>
  </w:num>
  <w:num w:numId="33">
    <w:abstractNumId w:val="15"/>
  </w:num>
  <w:num w:numId="34">
    <w:abstractNumId w:val="4"/>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B31"/>
    <w:rsid w:val="00071D9D"/>
    <w:rsid w:val="00075682"/>
    <w:rsid w:val="000762F4"/>
    <w:rsid w:val="000848D7"/>
    <w:rsid w:val="000901A7"/>
    <w:rsid w:val="00090BD7"/>
    <w:rsid w:val="00092310"/>
    <w:rsid w:val="0009699F"/>
    <w:rsid w:val="000A5946"/>
    <w:rsid w:val="000B264C"/>
    <w:rsid w:val="000B7680"/>
    <w:rsid w:val="000C08EA"/>
    <w:rsid w:val="000C1F67"/>
    <w:rsid w:val="000C3A91"/>
    <w:rsid w:val="000D02C0"/>
    <w:rsid w:val="000D4308"/>
    <w:rsid w:val="000D592E"/>
    <w:rsid w:val="000E0DD3"/>
    <w:rsid w:val="000E4419"/>
    <w:rsid w:val="000E5039"/>
    <w:rsid w:val="000E7509"/>
    <w:rsid w:val="00102D97"/>
    <w:rsid w:val="00103933"/>
    <w:rsid w:val="00107B2E"/>
    <w:rsid w:val="00107E91"/>
    <w:rsid w:val="001146B3"/>
    <w:rsid w:val="00114920"/>
    <w:rsid w:val="00121050"/>
    <w:rsid w:val="00122CD0"/>
    <w:rsid w:val="001300C9"/>
    <w:rsid w:val="00133CBA"/>
    <w:rsid w:val="00135FBE"/>
    <w:rsid w:val="00142F0C"/>
    <w:rsid w:val="00146B5E"/>
    <w:rsid w:val="00150357"/>
    <w:rsid w:val="00152CE7"/>
    <w:rsid w:val="0015383B"/>
    <w:rsid w:val="00160B63"/>
    <w:rsid w:val="0017243A"/>
    <w:rsid w:val="001726F8"/>
    <w:rsid w:val="001826A4"/>
    <w:rsid w:val="00184ABA"/>
    <w:rsid w:val="00185143"/>
    <w:rsid w:val="0018587C"/>
    <w:rsid w:val="00195F6D"/>
    <w:rsid w:val="001A6404"/>
    <w:rsid w:val="001B2546"/>
    <w:rsid w:val="001B2865"/>
    <w:rsid w:val="001B459E"/>
    <w:rsid w:val="001B7D9C"/>
    <w:rsid w:val="001B7E8F"/>
    <w:rsid w:val="001C27E2"/>
    <w:rsid w:val="001D0E3C"/>
    <w:rsid w:val="001D52F6"/>
    <w:rsid w:val="001E5E69"/>
    <w:rsid w:val="001F10E7"/>
    <w:rsid w:val="001F35A4"/>
    <w:rsid w:val="00202284"/>
    <w:rsid w:val="0020473B"/>
    <w:rsid w:val="00207C8F"/>
    <w:rsid w:val="002128FB"/>
    <w:rsid w:val="00213143"/>
    <w:rsid w:val="0021623E"/>
    <w:rsid w:val="00216B30"/>
    <w:rsid w:val="00223843"/>
    <w:rsid w:val="002269D9"/>
    <w:rsid w:val="00226CF0"/>
    <w:rsid w:val="0022794C"/>
    <w:rsid w:val="00230ED0"/>
    <w:rsid w:val="00234099"/>
    <w:rsid w:val="0023438D"/>
    <w:rsid w:val="00243302"/>
    <w:rsid w:val="00247A06"/>
    <w:rsid w:val="00247F93"/>
    <w:rsid w:val="0025129C"/>
    <w:rsid w:val="00254E9E"/>
    <w:rsid w:val="0026440C"/>
    <w:rsid w:val="002722B7"/>
    <w:rsid w:val="00275346"/>
    <w:rsid w:val="00286F1C"/>
    <w:rsid w:val="0029583E"/>
    <w:rsid w:val="002A21D9"/>
    <w:rsid w:val="002B0070"/>
    <w:rsid w:val="002B0169"/>
    <w:rsid w:val="002B5149"/>
    <w:rsid w:val="002B67EA"/>
    <w:rsid w:val="002C0343"/>
    <w:rsid w:val="002C041F"/>
    <w:rsid w:val="002C5A06"/>
    <w:rsid w:val="002C5C50"/>
    <w:rsid w:val="002C7774"/>
    <w:rsid w:val="002D145B"/>
    <w:rsid w:val="002D4ECD"/>
    <w:rsid w:val="002D5FFE"/>
    <w:rsid w:val="002D617C"/>
    <w:rsid w:val="002D649D"/>
    <w:rsid w:val="002E1532"/>
    <w:rsid w:val="002E3E4F"/>
    <w:rsid w:val="002F090E"/>
    <w:rsid w:val="002F0CE4"/>
    <w:rsid w:val="002F1535"/>
    <w:rsid w:val="002F1A62"/>
    <w:rsid w:val="00300C93"/>
    <w:rsid w:val="003061E5"/>
    <w:rsid w:val="00313250"/>
    <w:rsid w:val="00314177"/>
    <w:rsid w:val="00315862"/>
    <w:rsid w:val="003268BD"/>
    <w:rsid w:val="00327FFB"/>
    <w:rsid w:val="00336F76"/>
    <w:rsid w:val="00344A2D"/>
    <w:rsid w:val="00345CD6"/>
    <w:rsid w:val="00347FB9"/>
    <w:rsid w:val="00352398"/>
    <w:rsid w:val="00352A0E"/>
    <w:rsid w:val="00352B81"/>
    <w:rsid w:val="00352D17"/>
    <w:rsid w:val="00354734"/>
    <w:rsid w:val="00361736"/>
    <w:rsid w:val="00363D99"/>
    <w:rsid w:val="00372AC2"/>
    <w:rsid w:val="00374B2D"/>
    <w:rsid w:val="00375EEC"/>
    <w:rsid w:val="00377DCA"/>
    <w:rsid w:val="003856E7"/>
    <w:rsid w:val="00386490"/>
    <w:rsid w:val="00393A3F"/>
    <w:rsid w:val="003959CD"/>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59A8"/>
    <w:rsid w:val="003D628B"/>
    <w:rsid w:val="003E3889"/>
    <w:rsid w:val="003E39F0"/>
    <w:rsid w:val="003F3445"/>
    <w:rsid w:val="003F4A71"/>
    <w:rsid w:val="004070A8"/>
    <w:rsid w:val="0041164B"/>
    <w:rsid w:val="0041467D"/>
    <w:rsid w:val="00422FD8"/>
    <w:rsid w:val="0042405C"/>
    <w:rsid w:val="00426831"/>
    <w:rsid w:val="00431556"/>
    <w:rsid w:val="00437F9C"/>
    <w:rsid w:val="00443BED"/>
    <w:rsid w:val="004448D7"/>
    <w:rsid w:val="004528F1"/>
    <w:rsid w:val="004546A6"/>
    <w:rsid w:val="004549D6"/>
    <w:rsid w:val="004603BB"/>
    <w:rsid w:val="00462CC0"/>
    <w:rsid w:val="00463554"/>
    <w:rsid w:val="00465C7F"/>
    <w:rsid w:val="00466F9F"/>
    <w:rsid w:val="00470124"/>
    <w:rsid w:val="004705A5"/>
    <w:rsid w:val="00472389"/>
    <w:rsid w:val="00475686"/>
    <w:rsid w:val="004766D1"/>
    <w:rsid w:val="004777C3"/>
    <w:rsid w:val="00484718"/>
    <w:rsid w:val="004948BF"/>
    <w:rsid w:val="00495198"/>
    <w:rsid w:val="00497152"/>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497B"/>
    <w:rsid w:val="005714BB"/>
    <w:rsid w:val="0057363F"/>
    <w:rsid w:val="00576DDE"/>
    <w:rsid w:val="00580858"/>
    <w:rsid w:val="00585F9C"/>
    <w:rsid w:val="00586D33"/>
    <w:rsid w:val="005917B1"/>
    <w:rsid w:val="00593D25"/>
    <w:rsid w:val="0059429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606A2D"/>
    <w:rsid w:val="00607871"/>
    <w:rsid w:val="00607BF8"/>
    <w:rsid w:val="00611CD6"/>
    <w:rsid w:val="0061247C"/>
    <w:rsid w:val="00613A58"/>
    <w:rsid w:val="00614D7E"/>
    <w:rsid w:val="00623DA7"/>
    <w:rsid w:val="006279BD"/>
    <w:rsid w:val="00630CA3"/>
    <w:rsid w:val="0063251E"/>
    <w:rsid w:val="006406F0"/>
    <w:rsid w:val="006426CA"/>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C04"/>
    <w:rsid w:val="006B23A9"/>
    <w:rsid w:val="006C0C2B"/>
    <w:rsid w:val="006C174B"/>
    <w:rsid w:val="006C3D5A"/>
    <w:rsid w:val="006C503D"/>
    <w:rsid w:val="006C7832"/>
    <w:rsid w:val="006D331E"/>
    <w:rsid w:val="006E463A"/>
    <w:rsid w:val="006F382A"/>
    <w:rsid w:val="006F5518"/>
    <w:rsid w:val="006F6CE6"/>
    <w:rsid w:val="00710E2C"/>
    <w:rsid w:val="00711DBE"/>
    <w:rsid w:val="00720430"/>
    <w:rsid w:val="00723285"/>
    <w:rsid w:val="0073780A"/>
    <w:rsid w:val="00740C6B"/>
    <w:rsid w:val="007530E0"/>
    <w:rsid w:val="0075404D"/>
    <w:rsid w:val="0075584F"/>
    <w:rsid w:val="00757057"/>
    <w:rsid w:val="0075760F"/>
    <w:rsid w:val="00762BFA"/>
    <w:rsid w:val="00770660"/>
    <w:rsid w:val="00772CE9"/>
    <w:rsid w:val="00775D9C"/>
    <w:rsid w:val="007763AE"/>
    <w:rsid w:val="00776F9C"/>
    <w:rsid w:val="00786277"/>
    <w:rsid w:val="0078653A"/>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E6224"/>
    <w:rsid w:val="007F0515"/>
    <w:rsid w:val="007F0C83"/>
    <w:rsid w:val="007F172B"/>
    <w:rsid w:val="007F42B8"/>
    <w:rsid w:val="007F6440"/>
    <w:rsid w:val="007F6CEB"/>
    <w:rsid w:val="008038BD"/>
    <w:rsid w:val="00806CFF"/>
    <w:rsid w:val="00806E3F"/>
    <w:rsid w:val="0081067F"/>
    <w:rsid w:val="008128A6"/>
    <w:rsid w:val="00815B0B"/>
    <w:rsid w:val="00825B16"/>
    <w:rsid w:val="008279E6"/>
    <w:rsid w:val="00840BCC"/>
    <w:rsid w:val="00841028"/>
    <w:rsid w:val="008417DA"/>
    <w:rsid w:val="00861C03"/>
    <w:rsid w:val="00872944"/>
    <w:rsid w:val="0087402A"/>
    <w:rsid w:val="00875F45"/>
    <w:rsid w:val="00876154"/>
    <w:rsid w:val="008868F2"/>
    <w:rsid w:val="00890DF4"/>
    <w:rsid w:val="0089101B"/>
    <w:rsid w:val="00892DF8"/>
    <w:rsid w:val="00894E5D"/>
    <w:rsid w:val="008A08A1"/>
    <w:rsid w:val="008A0BEA"/>
    <w:rsid w:val="008B0EF7"/>
    <w:rsid w:val="008B3E95"/>
    <w:rsid w:val="008B49FD"/>
    <w:rsid w:val="008C7E48"/>
    <w:rsid w:val="008D31A5"/>
    <w:rsid w:val="008D62AC"/>
    <w:rsid w:val="008E0DC3"/>
    <w:rsid w:val="008E2FA4"/>
    <w:rsid w:val="008E4179"/>
    <w:rsid w:val="008E7643"/>
    <w:rsid w:val="008F340C"/>
    <w:rsid w:val="008F347E"/>
    <w:rsid w:val="008F675E"/>
    <w:rsid w:val="00902565"/>
    <w:rsid w:val="00910BB4"/>
    <w:rsid w:val="0091306F"/>
    <w:rsid w:val="00913F38"/>
    <w:rsid w:val="00915A62"/>
    <w:rsid w:val="009161DD"/>
    <w:rsid w:val="00920C6F"/>
    <w:rsid w:val="009304D8"/>
    <w:rsid w:val="00932C40"/>
    <w:rsid w:val="009334A2"/>
    <w:rsid w:val="00937FDD"/>
    <w:rsid w:val="00942C1A"/>
    <w:rsid w:val="009435A8"/>
    <w:rsid w:val="0094718F"/>
    <w:rsid w:val="009545DF"/>
    <w:rsid w:val="009607F2"/>
    <w:rsid w:val="0097080E"/>
    <w:rsid w:val="00971A1D"/>
    <w:rsid w:val="009758A8"/>
    <w:rsid w:val="00977B7F"/>
    <w:rsid w:val="00982587"/>
    <w:rsid w:val="00987E30"/>
    <w:rsid w:val="00997BC7"/>
    <w:rsid w:val="009A1955"/>
    <w:rsid w:val="009A54F2"/>
    <w:rsid w:val="009A61BE"/>
    <w:rsid w:val="009B2747"/>
    <w:rsid w:val="009B4222"/>
    <w:rsid w:val="009B5118"/>
    <w:rsid w:val="009B703E"/>
    <w:rsid w:val="009B764F"/>
    <w:rsid w:val="009C22ED"/>
    <w:rsid w:val="009C52EA"/>
    <w:rsid w:val="009C578A"/>
    <w:rsid w:val="009D12E5"/>
    <w:rsid w:val="009D4328"/>
    <w:rsid w:val="009E5B65"/>
    <w:rsid w:val="009F3EC9"/>
    <w:rsid w:val="009F457B"/>
    <w:rsid w:val="009F512C"/>
    <w:rsid w:val="009F5819"/>
    <w:rsid w:val="009F7E14"/>
    <w:rsid w:val="009F7E2B"/>
    <w:rsid w:val="00A0231B"/>
    <w:rsid w:val="00A03864"/>
    <w:rsid w:val="00A05C75"/>
    <w:rsid w:val="00A05FDD"/>
    <w:rsid w:val="00A10C24"/>
    <w:rsid w:val="00A110AA"/>
    <w:rsid w:val="00A11B8A"/>
    <w:rsid w:val="00A1493B"/>
    <w:rsid w:val="00A1565B"/>
    <w:rsid w:val="00A1746A"/>
    <w:rsid w:val="00A23739"/>
    <w:rsid w:val="00A23B51"/>
    <w:rsid w:val="00A24017"/>
    <w:rsid w:val="00A27DA3"/>
    <w:rsid w:val="00A304C2"/>
    <w:rsid w:val="00A309F1"/>
    <w:rsid w:val="00A30BA9"/>
    <w:rsid w:val="00A3289C"/>
    <w:rsid w:val="00A32B5A"/>
    <w:rsid w:val="00A413ED"/>
    <w:rsid w:val="00A43AFF"/>
    <w:rsid w:val="00A45E14"/>
    <w:rsid w:val="00A56809"/>
    <w:rsid w:val="00A612DA"/>
    <w:rsid w:val="00A65BA2"/>
    <w:rsid w:val="00A661DD"/>
    <w:rsid w:val="00A75767"/>
    <w:rsid w:val="00A77D80"/>
    <w:rsid w:val="00A82A06"/>
    <w:rsid w:val="00A82D60"/>
    <w:rsid w:val="00A96158"/>
    <w:rsid w:val="00AA11BA"/>
    <w:rsid w:val="00AB1193"/>
    <w:rsid w:val="00AB5450"/>
    <w:rsid w:val="00AC340A"/>
    <w:rsid w:val="00AD0BDD"/>
    <w:rsid w:val="00AD6438"/>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35C76"/>
    <w:rsid w:val="00B40716"/>
    <w:rsid w:val="00B44DF9"/>
    <w:rsid w:val="00B45EFA"/>
    <w:rsid w:val="00B53AF4"/>
    <w:rsid w:val="00B53CC2"/>
    <w:rsid w:val="00B54028"/>
    <w:rsid w:val="00B63F1F"/>
    <w:rsid w:val="00B7513C"/>
    <w:rsid w:val="00B75F9E"/>
    <w:rsid w:val="00B81CD8"/>
    <w:rsid w:val="00B915D8"/>
    <w:rsid w:val="00B916C0"/>
    <w:rsid w:val="00B91BF2"/>
    <w:rsid w:val="00B95712"/>
    <w:rsid w:val="00BA25E3"/>
    <w:rsid w:val="00BA321C"/>
    <w:rsid w:val="00BA41B8"/>
    <w:rsid w:val="00BB06EC"/>
    <w:rsid w:val="00BC253F"/>
    <w:rsid w:val="00BD079A"/>
    <w:rsid w:val="00BD09B3"/>
    <w:rsid w:val="00BD3239"/>
    <w:rsid w:val="00BD5757"/>
    <w:rsid w:val="00BE40EA"/>
    <w:rsid w:val="00BE51BE"/>
    <w:rsid w:val="00BF6210"/>
    <w:rsid w:val="00BF75E8"/>
    <w:rsid w:val="00BF7DBF"/>
    <w:rsid w:val="00C10F56"/>
    <w:rsid w:val="00C1694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9FD"/>
    <w:rsid w:val="00CF51B8"/>
    <w:rsid w:val="00D00A89"/>
    <w:rsid w:val="00D00CD1"/>
    <w:rsid w:val="00D1694A"/>
    <w:rsid w:val="00D222EF"/>
    <w:rsid w:val="00D249AC"/>
    <w:rsid w:val="00D26A14"/>
    <w:rsid w:val="00D36A81"/>
    <w:rsid w:val="00D42CC6"/>
    <w:rsid w:val="00D61D84"/>
    <w:rsid w:val="00D62B68"/>
    <w:rsid w:val="00D65FF2"/>
    <w:rsid w:val="00D807DA"/>
    <w:rsid w:val="00D82207"/>
    <w:rsid w:val="00D858C1"/>
    <w:rsid w:val="00D869CF"/>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76F1E"/>
    <w:rsid w:val="00E84CA0"/>
    <w:rsid w:val="00E860F0"/>
    <w:rsid w:val="00E92076"/>
    <w:rsid w:val="00E9609E"/>
    <w:rsid w:val="00E9648F"/>
    <w:rsid w:val="00EA009F"/>
    <w:rsid w:val="00EA2190"/>
    <w:rsid w:val="00EA2A56"/>
    <w:rsid w:val="00EA6C4B"/>
    <w:rsid w:val="00EB0B81"/>
    <w:rsid w:val="00EC1958"/>
    <w:rsid w:val="00EC7AD7"/>
    <w:rsid w:val="00ED1CB7"/>
    <w:rsid w:val="00ED51A4"/>
    <w:rsid w:val="00EE6C5C"/>
    <w:rsid w:val="00EF1C89"/>
    <w:rsid w:val="00EF45DC"/>
    <w:rsid w:val="00EF607D"/>
    <w:rsid w:val="00F018EA"/>
    <w:rsid w:val="00F01B6D"/>
    <w:rsid w:val="00F03FCA"/>
    <w:rsid w:val="00F103D4"/>
    <w:rsid w:val="00F10B61"/>
    <w:rsid w:val="00F11C60"/>
    <w:rsid w:val="00F12E8D"/>
    <w:rsid w:val="00F1396B"/>
    <w:rsid w:val="00F178F3"/>
    <w:rsid w:val="00F21EC6"/>
    <w:rsid w:val="00F24D96"/>
    <w:rsid w:val="00F25499"/>
    <w:rsid w:val="00F266DA"/>
    <w:rsid w:val="00F27A53"/>
    <w:rsid w:val="00F3023F"/>
    <w:rsid w:val="00F34F05"/>
    <w:rsid w:val="00F35C3B"/>
    <w:rsid w:val="00F36592"/>
    <w:rsid w:val="00F56705"/>
    <w:rsid w:val="00F611FA"/>
    <w:rsid w:val="00F64B14"/>
    <w:rsid w:val="00F67645"/>
    <w:rsid w:val="00F80671"/>
    <w:rsid w:val="00F80B18"/>
    <w:rsid w:val="00F8385F"/>
    <w:rsid w:val="00F8765F"/>
    <w:rsid w:val="00F91BF3"/>
    <w:rsid w:val="00F936F8"/>
    <w:rsid w:val="00F94FC3"/>
    <w:rsid w:val="00FA2E77"/>
    <w:rsid w:val="00FA3D54"/>
    <w:rsid w:val="00FA75D5"/>
    <w:rsid w:val="00FA7E59"/>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5:docId w15:val="{D8E71DAD-EDC4-4786-B49C-51C23FA2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apache.org/licenses/LICENSE-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oi.apache.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failblog.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geograph.org.uk/photo/64095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mal60@aber.ac.u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s>
</file>

<file path=customXml/itemProps1.xml><?xml version="1.0" encoding="utf-8"?>
<ds:datastoreItem xmlns:ds="http://schemas.openxmlformats.org/officeDocument/2006/customXml" ds:itemID="{11230055-7BF6-4B48-8904-389461D8F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17</TotalTime>
  <Pages>39</Pages>
  <Words>13725</Words>
  <Characters>78237</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Lewis</dc:creator>
  <cp:lastModifiedBy>Mark Lewis</cp:lastModifiedBy>
  <cp:revision>7</cp:revision>
  <cp:lastPrinted>2014-04-04T11:58:00Z</cp:lastPrinted>
  <dcterms:created xsi:type="dcterms:W3CDTF">2016-04-16T13:55:00Z</dcterms:created>
  <dcterms:modified xsi:type="dcterms:W3CDTF">2016-04-16T21:14:00Z</dcterms:modified>
</cp:coreProperties>
</file>