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 for the University</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8" w:history="1">
        <w:r w:rsidR="008D31A5" w:rsidRPr="006215E8">
          <w:rPr>
            <w:rStyle w:val="Hyperlink"/>
          </w:rPr>
          <w:t>mal60@aber.ac.uk</w:t>
        </w:r>
      </w:hyperlink>
      <w:r>
        <w:t>)</w:t>
      </w:r>
    </w:p>
    <w:p w:rsidR="00DB78FA" w:rsidRDefault="00DB78FA" w:rsidP="008A08A1">
      <w:pPr>
        <w:jc w:val="center"/>
      </w:pPr>
      <w:r w:rsidRPr="00DB78FA">
        <w:rPr>
          <w:i/>
        </w:rPr>
        <w:t>Supervisor</w:t>
      </w:r>
      <w:r w:rsidR="008D31A5">
        <w:t>: Dr.</w:t>
      </w:r>
      <w:r>
        <w:t xml:space="preserve"> </w:t>
      </w:r>
      <w:r w:rsidR="008D31A5">
        <w:t>Bernie Tiddeman</w:t>
      </w:r>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E9609E" w:rsidP="008A08A1">
      <w:pPr>
        <w:jc w:val="center"/>
      </w:pPr>
      <w:r>
        <w:t>Version 1.3</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to…</w:t>
      </w:r>
    </w:p>
    <w:p w:rsidR="00DB3BC0" w:rsidRDefault="00DB3BC0" w:rsidP="004C12FA"/>
    <w:p w:rsidR="00DB3BC0" w:rsidRDefault="00DB3BC0" w:rsidP="004C12FA">
      <w:r>
        <w:t>I’d like to thank…</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E61859" w:rsidRPr="001B2546" w:rsidRDefault="001B2546" w:rsidP="00D61D84">
      <w:pPr>
        <w:jc w:val="both"/>
      </w:pPr>
      <w:r w:rsidRPr="001B2546">
        <w:rPr>
          <w:lang w:val="en-US"/>
        </w:rPr>
        <w:t>Include an abstract for your project. This should be no more than 300 words.</w:t>
      </w:r>
      <w:r w:rsidR="00E61859"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p>
        <w:p w:rsidR="00815B0B"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7981080" w:history="1">
            <w:r w:rsidR="00815B0B" w:rsidRPr="00122FC7">
              <w:rPr>
                <w:rStyle w:val="Hyperlink"/>
                <w:noProof/>
              </w:rPr>
              <w:t>1.</w:t>
            </w:r>
            <w:r w:rsidR="00815B0B">
              <w:rPr>
                <w:rFonts w:asciiTheme="minorHAnsi" w:hAnsiTheme="minorHAnsi" w:cstheme="minorBidi"/>
                <w:b w:val="0"/>
                <w:caps w:val="0"/>
                <w:noProof/>
                <w:lang w:eastAsia="en-GB"/>
              </w:rPr>
              <w:tab/>
            </w:r>
            <w:r w:rsidR="00815B0B" w:rsidRPr="00122FC7">
              <w:rPr>
                <w:rStyle w:val="Hyperlink"/>
                <w:noProof/>
              </w:rPr>
              <w:t>Background, Analysis &amp; Process</w:t>
            </w:r>
            <w:r w:rsidR="00815B0B">
              <w:rPr>
                <w:noProof/>
                <w:webHidden/>
              </w:rPr>
              <w:tab/>
            </w:r>
            <w:r w:rsidR="00815B0B">
              <w:rPr>
                <w:noProof/>
                <w:webHidden/>
              </w:rPr>
              <w:fldChar w:fldCharType="begin"/>
            </w:r>
            <w:r w:rsidR="00815B0B">
              <w:rPr>
                <w:noProof/>
                <w:webHidden/>
              </w:rPr>
              <w:instrText xml:space="preserve"> PAGEREF _Toc447981080 \h </w:instrText>
            </w:r>
            <w:r w:rsidR="00815B0B">
              <w:rPr>
                <w:noProof/>
                <w:webHidden/>
              </w:rPr>
            </w:r>
            <w:r w:rsidR="00815B0B">
              <w:rPr>
                <w:noProof/>
                <w:webHidden/>
              </w:rPr>
              <w:fldChar w:fldCharType="separate"/>
            </w:r>
            <w:r w:rsidR="00815B0B">
              <w:rPr>
                <w:noProof/>
                <w:webHidden/>
              </w:rPr>
              <w:t>7</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081" w:history="1">
            <w:r w:rsidR="00815B0B" w:rsidRPr="00122FC7">
              <w:rPr>
                <w:rStyle w:val="Hyperlink"/>
                <w:noProof/>
              </w:rPr>
              <w:t>1.1.</w:t>
            </w:r>
            <w:r w:rsidR="00815B0B">
              <w:rPr>
                <w:rFonts w:asciiTheme="minorHAnsi" w:hAnsiTheme="minorHAnsi" w:cstheme="minorBidi"/>
                <w:smallCaps w:val="0"/>
                <w:noProof/>
                <w:lang w:eastAsia="en-GB"/>
              </w:rPr>
              <w:tab/>
            </w:r>
            <w:r w:rsidR="00815B0B" w:rsidRPr="00122FC7">
              <w:rPr>
                <w:rStyle w:val="Hyperlink"/>
                <w:noProof/>
              </w:rPr>
              <w:t>Background</w:t>
            </w:r>
            <w:r w:rsidR="00815B0B">
              <w:rPr>
                <w:noProof/>
                <w:webHidden/>
              </w:rPr>
              <w:tab/>
            </w:r>
            <w:r w:rsidR="00815B0B">
              <w:rPr>
                <w:noProof/>
                <w:webHidden/>
              </w:rPr>
              <w:fldChar w:fldCharType="begin"/>
            </w:r>
            <w:r w:rsidR="00815B0B">
              <w:rPr>
                <w:noProof/>
                <w:webHidden/>
              </w:rPr>
              <w:instrText xml:space="preserve"> PAGEREF _Toc447981081 \h </w:instrText>
            </w:r>
            <w:r w:rsidR="00815B0B">
              <w:rPr>
                <w:noProof/>
                <w:webHidden/>
              </w:rPr>
            </w:r>
            <w:r w:rsidR="00815B0B">
              <w:rPr>
                <w:noProof/>
                <w:webHidden/>
              </w:rPr>
              <w:fldChar w:fldCharType="separate"/>
            </w:r>
            <w:r w:rsidR="00815B0B">
              <w:rPr>
                <w:noProof/>
                <w:webHidden/>
              </w:rPr>
              <w:t>7</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082" w:history="1">
            <w:r w:rsidR="00815B0B" w:rsidRPr="00122FC7">
              <w:rPr>
                <w:rStyle w:val="Hyperlink"/>
                <w:noProof/>
              </w:rPr>
              <w:t>1.2.</w:t>
            </w:r>
            <w:r w:rsidR="00815B0B">
              <w:rPr>
                <w:rFonts w:asciiTheme="minorHAnsi" w:hAnsiTheme="minorHAnsi" w:cstheme="minorBidi"/>
                <w:smallCaps w:val="0"/>
                <w:noProof/>
                <w:lang w:eastAsia="en-GB"/>
              </w:rPr>
              <w:tab/>
            </w:r>
            <w:r w:rsidR="00815B0B" w:rsidRPr="00122FC7">
              <w:rPr>
                <w:rStyle w:val="Hyperlink"/>
                <w:noProof/>
              </w:rPr>
              <w:t>Analysis</w:t>
            </w:r>
            <w:r w:rsidR="00815B0B">
              <w:rPr>
                <w:noProof/>
                <w:webHidden/>
              </w:rPr>
              <w:tab/>
            </w:r>
            <w:r w:rsidR="00815B0B">
              <w:rPr>
                <w:noProof/>
                <w:webHidden/>
              </w:rPr>
              <w:fldChar w:fldCharType="begin"/>
            </w:r>
            <w:r w:rsidR="00815B0B">
              <w:rPr>
                <w:noProof/>
                <w:webHidden/>
              </w:rPr>
              <w:instrText xml:space="preserve"> PAGEREF _Toc447981082 \h </w:instrText>
            </w:r>
            <w:r w:rsidR="00815B0B">
              <w:rPr>
                <w:noProof/>
                <w:webHidden/>
              </w:rPr>
            </w:r>
            <w:r w:rsidR="00815B0B">
              <w:rPr>
                <w:noProof/>
                <w:webHidden/>
              </w:rPr>
              <w:fldChar w:fldCharType="separate"/>
            </w:r>
            <w:r w:rsidR="00815B0B">
              <w:rPr>
                <w:noProof/>
                <w:webHidden/>
              </w:rPr>
              <w:t>8</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83" w:history="1">
            <w:r w:rsidR="00815B0B" w:rsidRPr="00122FC7">
              <w:rPr>
                <w:rStyle w:val="Hyperlink"/>
                <w:noProof/>
                <w:lang w:val="en-US"/>
              </w:rPr>
              <w:t>1.2.1.</w:t>
            </w:r>
            <w:r w:rsidR="00815B0B">
              <w:rPr>
                <w:rFonts w:asciiTheme="minorHAnsi" w:hAnsiTheme="minorHAnsi" w:cstheme="minorBidi"/>
                <w:i w:val="0"/>
                <w:noProof/>
                <w:lang w:eastAsia="en-GB"/>
              </w:rPr>
              <w:tab/>
            </w:r>
            <w:r w:rsidR="00815B0B" w:rsidRPr="00122FC7">
              <w:rPr>
                <w:rStyle w:val="Hyperlink"/>
                <w:noProof/>
                <w:lang w:val="en-US"/>
              </w:rPr>
              <w:t>Deciding topics areas for the app</w:t>
            </w:r>
            <w:r w:rsidR="00815B0B">
              <w:rPr>
                <w:noProof/>
                <w:webHidden/>
              </w:rPr>
              <w:tab/>
            </w:r>
            <w:r w:rsidR="00815B0B">
              <w:rPr>
                <w:noProof/>
                <w:webHidden/>
              </w:rPr>
              <w:fldChar w:fldCharType="begin"/>
            </w:r>
            <w:r w:rsidR="00815B0B">
              <w:rPr>
                <w:noProof/>
                <w:webHidden/>
              </w:rPr>
              <w:instrText xml:space="preserve"> PAGEREF _Toc447981083 \h </w:instrText>
            </w:r>
            <w:r w:rsidR="00815B0B">
              <w:rPr>
                <w:noProof/>
                <w:webHidden/>
              </w:rPr>
            </w:r>
            <w:r w:rsidR="00815B0B">
              <w:rPr>
                <w:noProof/>
                <w:webHidden/>
              </w:rPr>
              <w:fldChar w:fldCharType="separate"/>
            </w:r>
            <w:r w:rsidR="00815B0B">
              <w:rPr>
                <w:noProof/>
                <w:webHidden/>
              </w:rPr>
              <w:t>8</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84" w:history="1">
            <w:r w:rsidR="00815B0B" w:rsidRPr="00122FC7">
              <w:rPr>
                <w:rStyle w:val="Hyperlink"/>
                <w:noProof/>
                <w:lang w:val="en-US"/>
              </w:rPr>
              <w:t>1.2.2.</w:t>
            </w:r>
            <w:r w:rsidR="00815B0B">
              <w:rPr>
                <w:rFonts w:asciiTheme="minorHAnsi" w:hAnsiTheme="minorHAnsi" w:cstheme="minorBidi"/>
                <w:i w:val="0"/>
                <w:noProof/>
                <w:lang w:eastAsia="en-GB"/>
              </w:rPr>
              <w:tab/>
            </w:r>
            <w:r w:rsidR="00815B0B" w:rsidRPr="00122FC7">
              <w:rPr>
                <w:rStyle w:val="Hyperlink"/>
                <w:noProof/>
                <w:lang w:val="en-US"/>
              </w:rPr>
              <w:t>Professional finish and feel</w:t>
            </w:r>
            <w:r w:rsidR="00815B0B">
              <w:rPr>
                <w:noProof/>
                <w:webHidden/>
              </w:rPr>
              <w:tab/>
            </w:r>
            <w:r w:rsidR="00815B0B">
              <w:rPr>
                <w:noProof/>
                <w:webHidden/>
              </w:rPr>
              <w:fldChar w:fldCharType="begin"/>
            </w:r>
            <w:r w:rsidR="00815B0B">
              <w:rPr>
                <w:noProof/>
                <w:webHidden/>
              </w:rPr>
              <w:instrText xml:space="preserve"> PAGEREF _Toc447981084 \h </w:instrText>
            </w:r>
            <w:r w:rsidR="00815B0B">
              <w:rPr>
                <w:noProof/>
                <w:webHidden/>
              </w:rPr>
            </w:r>
            <w:r w:rsidR="00815B0B">
              <w:rPr>
                <w:noProof/>
                <w:webHidden/>
              </w:rPr>
              <w:fldChar w:fldCharType="separate"/>
            </w:r>
            <w:r w:rsidR="00815B0B">
              <w:rPr>
                <w:noProof/>
                <w:webHidden/>
              </w:rPr>
              <w:t>9</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85" w:history="1">
            <w:r w:rsidR="00815B0B" w:rsidRPr="00122FC7">
              <w:rPr>
                <w:rStyle w:val="Hyperlink"/>
                <w:noProof/>
                <w:lang w:val="en-US"/>
              </w:rPr>
              <w:t>1.2.3.</w:t>
            </w:r>
            <w:r w:rsidR="00815B0B">
              <w:rPr>
                <w:rFonts w:asciiTheme="minorHAnsi" w:hAnsiTheme="minorHAnsi" w:cstheme="minorBidi"/>
                <w:i w:val="0"/>
                <w:noProof/>
                <w:lang w:eastAsia="en-GB"/>
              </w:rPr>
              <w:tab/>
            </w:r>
            <w:r w:rsidR="00815B0B" w:rsidRPr="00122FC7">
              <w:rPr>
                <w:rStyle w:val="Hyperlink"/>
                <w:noProof/>
                <w:lang w:val="en-US"/>
              </w:rPr>
              <w:t>Storage of data offline</w:t>
            </w:r>
            <w:r w:rsidR="00815B0B">
              <w:rPr>
                <w:noProof/>
                <w:webHidden/>
              </w:rPr>
              <w:tab/>
            </w:r>
            <w:r w:rsidR="00815B0B">
              <w:rPr>
                <w:noProof/>
                <w:webHidden/>
              </w:rPr>
              <w:fldChar w:fldCharType="begin"/>
            </w:r>
            <w:r w:rsidR="00815B0B">
              <w:rPr>
                <w:noProof/>
                <w:webHidden/>
              </w:rPr>
              <w:instrText xml:space="preserve"> PAGEREF _Toc447981085 \h </w:instrText>
            </w:r>
            <w:r w:rsidR="00815B0B">
              <w:rPr>
                <w:noProof/>
                <w:webHidden/>
              </w:rPr>
            </w:r>
            <w:r w:rsidR="00815B0B">
              <w:rPr>
                <w:noProof/>
                <w:webHidden/>
              </w:rPr>
              <w:fldChar w:fldCharType="separate"/>
            </w:r>
            <w:r w:rsidR="00815B0B">
              <w:rPr>
                <w:noProof/>
                <w:webHidden/>
              </w:rPr>
              <w:t>10</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86" w:history="1">
            <w:r w:rsidR="00815B0B" w:rsidRPr="00122FC7">
              <w:rPr>
                <w:rStyle w:val="Hyperlink"/>
                <w:noProof/>
                <w:lang w:val="en-US"/>
              </w:rPr>
              <w:t>1.2.4.</w:t>
            </w:r>
            <w:r w:rsidR="00815B0B">
              <w:rPr>
                <w:rFonts w:asciiTheme="minorHAnsi" w:hAnsiTheme="minorHAnsi" w:cstheme="minorBidi"/>
                <w:i w:val="0"/>
                <w:noProof/>
                <w:lang w:eastAsia="en-GB"/>
              </w:rPr>
              <w:tab/>
            </w:r>
            <w:r w:rsidR="00815B0B" w:rsidRPr="00122FC7">
              <w:rPr>
                <w:rStyle w:val="Hyperlink"/>
                <w:noProof/>
                <w:lang w:val="en-US"/>
              </w:rPr>
              <w:t>Longevity of the app</w:t>
            </w:r>
            <w:r w:rsidR="00815B0B">
              <w:rPr>
                <w:noProof/>
                <w:webHidden/>
              </w:rPr>
              <w:tab/>
            </w:r>
            <w:r w:rsidR="00815B0B">
              <w:rPr>
                <w:noProof/>
                <w:webHidden/>
              </w:rPr>
              <w:fldChar w:fldCharType="begin"/>
            </w:r>
            <w:r w:rsidR="00815B0B">
              <w:rPr>
                <w:noProof/>
                <w:webHidden/>
              </w:rPr>
              <w:instrText xml:space="preserve"> PAGEREF _Toc447981086 \h </w:instrText>
            </w:r>
            <w:r w:rsidR="00815B0B">
              <w:rPr>
                <w:noProof/>
                <w:webHidden/>
              </w:rPr>
            </w:r>
            <w:r w:rsidR="00815B0B">
              <w:rPr>
                <w:noProof/>
                <w:webHidden/>
              </w:rPr>
              <w:fldChar w:fldCharType="separate"/>
            </w:r>
            <w:r w:rsidR="00815B0B">
              <w:rPr>
                <w:noProof/>
                <w:webHidden/>
              </w:rPr>
              <w:t>10</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87" w:history="1">
            <w:r w:rsidR="00815B0B" w:rsidRPr="00122FC7">
              <w:rPr>
                <w:rStyle w:val="Hyperlink"/>
                <w:noProof/>
                <w:lang w:val="en-US"/>
              </w:rPr>
              <w:t>1.2.5.</w:t>
            </w:r>
            <w:r w:rsidR="00815B0B">
              <w:rPr>
                <w:rFonts w:asciiTheme="minorHAnsi" w:hAnsiTheme="minorHAnsi" w:cstheme="minorBidi"/>
                <w:i w:val="0"/>
                <w:noProof/>
                <w:lang w:eastAsia="en-GB"/>
              </w:rPr>
              <w:tab/>
            </w:r>
            <w:r w:rsidR="00815B0B" w:rsidRPr="00122FC7">
              <w:rPr>
                <w:rStyle w:val="Hyperlink"/>
                <w:noProof/>
                <w:lang w:val="en-US"/>
              </w:rPr>
              <w:t>App platform</w:t>
            </w:r>
            <w:r w:rsidR="00815B0B">
              <w:rPr>
                <w:noProof/>
                <w:webHidden/>
              </w:rPr>
              <w:tab/>
            </w:r>
            <w:r w:rsidR="00815B0B">
              <w:rPr>
                <w:noProof/>
                <w:webHidden/>
              </w:rPr>
              <w:fldChar w:fldCharType="begin"/>
            </w:r>
            <w:r w:rsidR="00815B0B">
              <w:rPr>
                <w:noProof/>
                <w:webHidden/>
              </w:rPr>
              <w:instrText xml:space="preserve"> PAGEREF _Toc447981087 \h </w:instrText>
            </w:r>
            <w:r w:rsidR="00815B0B">
              <w:rPr>
                <w:noProof/>
                <w:webHidden/>
              </w:rPr>
            </w:r>
            <w:r w:rsidR="00815B0B">
              <w:rPr>
                <w:noProof/>
                <w:webHidden/>
              </w:rPr>
              <w:fldChar w:fldCharType="separate"/>
            </w:r>
            <w:r w:rsidR="00815B0B">
              <w:rPr>
                <w:noProof/>
                <w:webHidden/>
              </w:rPr>
              <w:t>11</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088" w:history="1">
            <w:r w:rsidR="00815B0B" w:rsidRPr="00122FC7">
              <w:rPr>
                <w:rStyle w:val="Hyperlink"/>
                <w:noProof/>
              </w:rPr>
              <w:t>1.3.</w:t>
            </w:r>
            <w:r w:rsidR="00815B0B">
              <w:rPr>
                <w:rFonts w:asciiTheme="minorHAnsi" w:hAnsiTheme="minorHAnsi" w:cstheme="minorBidi"/>
                <w:smallCaps w:val="0"/>
                <w:noProof/>
                <w:lang w:eastAsia="en-GB"/>
              </w:rPr>
              <w:tab/>
            </w:r>
            <w:r w:rsidR="00815B0B" w:rsidRPr="00122FC7">
              <w:rPr>
                <w:rStyle w:val="Hyperlink"/>
                <w:noProof/>
              </w:rPr>
              <w:t>Process</w:t>
            </w:r>
            <w:r w:rsidR="00815B0B">
              <w:rPr>
                <w:noProof/>
                <w:webHidden/>
              </w:rPr>
              <w:tab/>
            </w:r>
            <w:r w:rsidR="00815B0B">
              <w:rPr>
                <w:noProof/>
                <w:webHidden/>
              </w:rPr>
              <w:fldChar w:fldCharType="begin"/>
            </w:r>
            <w:r w:rsidR="00815B0B">
              <w:rPr>
                <w:noProof/>
                <w:webHidden/>
              </w:rPr>
              <w:instrText xml:space="preserve"> PAGEREF _Toc447981088 \h </w:instrText>
            </w:r>
            <w:r w:rsidR="00815B0B">
              <w:rPr>
                <w:noProof/>
                <w:webHidden/>
              </w:rPr>
            </w:r>
            <w:r w:rsidR="00815B0B">
              <w:rPr>
                <w:noProof/>
                <w:webHidden/>
              </w:rPr>
              <w:fldChar w:fldCharType="separate"/>
            </w:r>
            <w:r w:rsidR="00815B0B">
              <w:rPr>
                <w:noProof/>
                <w:webHidden/>
              </w:rPr>
              <w:t>12</w:t>
            </w:r>
            <w:r w:rsidR="00815B0B">
              <w:rPr>
                <w:noProof/>
                <w:webHidden/>
              </w:rPr>
              <w:fldChar w:fldCharType="end"/>
            </w:r>
          </w:hyperlink>
        </w:p>
        <w:p w:rsidR="00815B0B" w:rsidRDefault="00C834E5">
          <w:pPr>
            <w:pStyle w:val="TOC1"/>
            <w:tabs>
              <w:tab w:val="left" w:pos="440"/>
              <w:tab w:val="right" w:leader="dot" w:pos="8290"/>
            </w:tabs>
            <w:rPr>
              <w:rFonts w:asciiTheme="minorHAnsi" w:hAnsiTheme="minorHAnsi" w:cstheme="minorBidi"/>
              <w:b w:val="0"/>
              <w:caps w:val="0"/>
              <w:noProof/>
              <w:lang w:eastAsia="en-GB"/>
            </w:rPr>
          </w:pPr>
          <w:hyperlink w:anchor="_Toc447981089" w:history="1">
            <w:r w:rsidR="00815B0B" w:rsidRPr="00122FC7">
              <w:rPr>
                <w:rStyle w:val="Hyperlink"/>
                <w:noProof/>
              </w:rPr>
              <w:t>2.</w:t>
            </w:r>
            <w:r w:rsidR="00815B0B">
              <w:rPr>
                <w:rFonts w:asciiTheme="minorHAnsi" w:hAnsiTheme="minorHAnsi" w:cstheme="minorBidi"/>
                <w:b w:val="0"/>
                <w:caps w:val="0"/>
                <w:noProof/>
                <w:lang w:eastAsia="en-GB"/>
              </w:rPr>
              <w:tab/>
            </w:r>
            <w:r w:rsidR="00815B0B" w:rsidRPr="00122FC7">
              <w:rPr>
                <w:rStyle w:val="Hyperlink"/>
                <w:noProof/>
              </w:rPr>
              <w:t>Design</w:t>
            </w:r>
            <w:r w:rsidR="00815B0B">
              <w:rPr>
                <w:noProof/>
                <w:webHidden/>
              </w:rPr>
              <w:tab/>
            </w:r>
            <w:r w:rsidR="00815B0B">
              <w:rPr>
                <w:noProof/>
                <w:webHidden/>
              </w:rPr>
              <w:fldChar w:fldCharType="begin"/>
            </w:r>
            <w:r w:rsidR="00815B0B">
              <w:rPr>
                <w:noProof/>
                <w:webHidden/>
              </w:rPr>
              <w:instrText xml:space="preserve"> PAGEREF _Toc447981089 \h </w:instrText>
            </w:r>
            <w:r w:rsidR="00815B0B">
              <w:rPr>
                <w:noProof/>
                <w:webHidden/>
              </w:rPr>
            </w:r>
            <w:r w:rsidR="00815B0B">
              <w:rPr>
                <w:noProof/>
                <w:webHidden/>
              </w:rPr>
              <w:fldChar w:fldCharType="separate"/>
            </w:r>
            <w:r w:rsidR="00815B0B">
              <w:rPr>
                <w:noProof/>
                <w:webHidden/>
              </w:rPr>
              <w:t>12</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090" w:history="1">
            <w:r w:rsidR="00815B0B" w:rsidRPr="00122FC7">
              <w:rPr>
                <w:rStyle w:val="Hyperlink"/>
                <w:noProof/>
              </w:rPr>
              <w:t>2.1.</w:t>
            </w:r>
            <w:r w:rsidR="00815B0B">
              <w:rPr>
                <w:rFonts w:asciiTheme="minorHAnsi" w:hAnsiTheme="minorHAnsi" w:cstheme="minorBidi"/>
                <w:smallCaps w:val="0"/>
                <w:noProof/>
                <w:lang w:eastAsia="en-GB"/>
              </w:rPr>
              <w:tab/>
            </w:r>
            <w:r w:rsidR="00815B0B" w:rsidRPr="00122FC7">
              <w:rPr>
                <w:rStyle w:val="Hyperlink"/>
                <w:noProof/>
              </w:rPr>
              <w:t>Overall Architecture</w:t>
            </w:r>
            <w:r w:rsidR="00815B0B">
              <w:rPr>
                <w:noProof/>
                <w:webHidden/>
              </w:rPr>
              <w:tab/>
            </w:r>
            <w:r w:rsidR="00815B0B">
              <w:rPr>
                <w:noProof/>
                <w:webHidden/>
              </w:rPr>
              <w:fldChar w:fldCharType="begin"/>
            </w:r>
            <w:r w:rsidR="00815B0B">
              <w:rPr>
                <w:noProof/>
                <w:webHidden/>
              </w:rPr>
              <w:instrText xml:space="preserve"> PAGEREF _Toc447981090 \h </w:instrText>
            </w:r>
            <w:r w:rsidR="00815B0B">
              <w:rPr>
                <w:noProof/>
                <w:webHidden/>
              </w:rPr>
            </w:r>
            <w:r w:rsidR="00815B0B">
              <w:rPr>
                <w:noProof/>
                <w:webHidden/>
              </w:rPr>
              <w:fldChar w:fldCharType="separate"/>
            </w:r>
            <w:r w:rsidR="00815B0B">
              <w:rPr>
                <w:noProof/>
                <w:webHidden/>
              </w:rPr>
              <w:t>13</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91" w:history="1">
            <w:r w:rsidR="00815B0B" w:rsidRPr="00122FC7">
              <w:rPr>
                <w:rStyle w:val="Hyperlink"/>
                <w:noProof/>
              </w:rPr>
              <w:t>2.1.1.</w:t>
            </w:r>
            <w:r w:rsidR="00815B0B">
              <w:rPr>
                <w:rFonts w:asciiTheme="minorHAnsi" w:hAnsiTheme="minorHAnsi" w:cstheme="minorBidi"/>
                <w:i w:val="0"/>
                <w:noProof/>
                <w:lang w:eastAsia="en-GB"/>
              </w:rPr>
              <w:tab/>
            </w:r>
            <w:r w:rsidR="00815B0B" w:rsidRPr="00122FC7">
              <w:rPr>
                <w:rStyle w:val="Hyperlink"/>
                <w:noProof/>
              </w:rPr>
              <w:t>Data Storage</w:t>
            </w:r>
            <w:r w:rsidR="00815B0B">
              <w:rPr>
                <w:noProof/>
                <w:webHidden/>
              </w:rPr>
              <w:tab/>
            </w:r>
            <w:r w:rsidR="00815B0B">
              <w:rPr>
                <w:noProof/>
                <w:webHidden/>
              </w:rPr>
              <w:fldChar w:fldCharType="begin"/>
            </w:r>
            <w:r w:rsidR="00815B0B">
              <w:rPr>
                <w:noProof/>
                <w:webHidden/>
              </w:rPr>
              <w:instrText xml:space="preserve"> PAGEREF _Toc447981091 \h </w:instrText>
            </w:r>
            <w:r w:rsidR="00815B0B">
              <w:rPr>
                <w:noProof/>
                <w:webHidden/>
              </w:rPr>
            </w:r>
            <w:r w:rsidR="00815B0B">
              <w:rPr>
                <w:noProof/>
                <w:webHidden/>
              </w:rPr>
              <w:fldChar w:fldCharType="separate"/>
            </w:r>
            <w:r w:rsidR="00815B0B">
              <w:rPr>
                <w:noProof/>
                <w:webHidden/>
              </w:rPr>
              <w:t>13</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092" w:history="1">
            <w:r w:rsidR="00815B0B" w:rsidRPr="00122FC7">
              <w:rPr>
                <w:rStyle w:val="Hyperlink"/>
                <w:noProof/>
              </w:rPr>
              <w:t>2.2.</w:t>
            </w:r>
            <w:r w:rsidR="00815B0B">
              <w:rPr>
                <w:rFonts w:asciiTheme="minorHAnsi" w:hAnsiTheme="minorHAnsi" w:cstheme="minorBidi"/>
                <w:smallCaps w:val="0"/>
                <w:noProof/>
                <w:lang w:eastAsia="en-GB"/>
              </w:rPr>
              <w:tab/>
            </w:r>
            <w:r w:rsidR="00815B0B" w:rsidRPr="00122FC7">
              <w:rPr>
                <w:rStyle w:val="Hyperlink"/>
                <w:noProof/>
              </w:rPr>
              <w:t>Detailed Design</w:t>
            </w:r>
            <w:r w:rsidR="00815B0B">
              <w:rPr>
                <w:noProof/>
                <w:webHidden/>
              </w:rPr>
              <w:tab/>
            </w:r>
            <w:r w:rsidR="00815B0B">
              <w:rPr>
                <w:noProof/>
                <w:webHidden/>
              </w:rPr>
              <w:fldChar w:fldCharType="begin"/>
            </w:r>
            <w:r w:rsidR="00815B0B">
              <w:rPr>
                <w:noProof/>
                <w:webHidden/>
              </w:rPr>
              <w:instrText xml:space="preserve"> PAGEREF _Toc447981092 \h </w:instrText>
            </w:r>
            <w:r w:rsidR="00815B0B">
              <w:rPr>
                <w:noProof/>
                <w:webHidden/>
              </w:rPr>
            </w:r>
            <w:r w:rsidR="00815B0B">
              <w:rPr>
                <w:noProof/>
                <w:webHidden/>
              </w:rPr>
              <w:fldChar w:fldCharType="separate"/>
            </w:r>
            <w:r w:rsidR="00815B0B">
              <w:rPr>
                <w:noProof/>
                <w:webHidden/>
              </w:rPr>
              <w:t>14</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93" w:history="1">
            <w:r w:rsidR="00815B0B" w:rsidRPr="00122FC7">
              <w:rPr>
                <w:rStyle w:val="Hyperlink"/>
                <w:noProof/>
              </w:rPr>
              <w:t>2.2.1.</w:t>
            </w:r>
            <w:r w:rsidR="00815B0B">
              <w:rPr>
                <w:rFonts w:asciiTheme="minorHAnsi" w:hAnsiTheme="minorHAnsi" w:cstheme="minorBidi"/>
                <w:i w:val="0"/>
                <w:noProof/>
                <w:lang w:eastAsia="en-GB"/>
              </w:rPr>
              <w:tab/>
            </w:r>
            <w:r w:rsidR="00815B0B" w:rsidRPr="00122FC7">
              <w:rPr>
                <w:rStyle w:val="Hyperlink"/>
                <w:noProof/>
              </w:rPr>
              <w:t>Class – AppData</w:t>
            </w:r>
            <w:r w:rsidR="00815B0B">
              <w:rPr>
                <w:noProof/>
                <w:webHidden/>
              </w:rPr>
              <w:tab/>
            </w:r>
            <w:r w:rsidR="00815B0B">
              <w:rPr>
                <w:noProof/>
                <w:webHidden/>
              </w:rPr>
              <w:fldChar w:fldCharType="begin"/>
            </w:r>
            <w:r w:rsidR="00815B0B">
              <w:rPr>
                <w:noProof/>
                <w:webHidden/>
              </w:rPr>
              <w:instrText xml:space="preserve"> PAGEREF _Toc447981093 \h </w:instrText>
            </w:r>
            <w:r w:rsidR="00815B0B">
              <w:rPr>
                <w:noProof/>
                <w:webHidden/>
              </w:rPr>
            </w:r>
            <w:r w:rsidR="00815B0B">
              <w:rPr>
                <w:noProof/>
                <w:webHidden/>
              </w:rPr>
              <w:fldChar w:fldCharType="separate"/>
            </w:r>
            <w:r w:rsidR="00815B0B">
              <w:rPr>
                <w:noProof/>
                <w:webHidden/>
              </w:rPr>
              <w:t>14</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94" w:history="1">
            <w:r w:rsidR="00815B0B" w:rsidRPr="00122FC7">
              <w:rPr>
                <w:rStyle w:val="Hyperlink"/>
                <w:noProof/>
              </w:rPr>
              <w:t>2.2.2.</w:t>
            </w:r>
            <w:r w:rsidR="00815B0B">
              <w:rPr>
                <w:rFonts w:asciiTheme="minorHAnsi" w:hAnsiTheme="minorHAnsi" w:cstheme="minorBidi"/>
                <w:i w:val="0"/>
                <w:noProof/>
                <w:lang w:eastAsia="en-GB"/>
              </w:rPr>
              <w:tab/>
            </w:r>
            <w:r w:rsidR="00815B0B" w:rsidRPr="00122FC7">
              <w:rPr>
                <w:rStyle w:val="Hyperlink"/>
                <w:noProof/>
              </w:rPr>
              <w:t>Class – MainMenu</w:t>
            </w:r>
            <w:r w:rsidR="00815B0B">
              <w:rPr>
                <w:noProof/>
                <w:webHidden/>
              </w:rPr>
              <w:tab/>
            </w:r>
            <w:r w:rsidR="00815B0B">
              <w:rPr>
                <w:noProof/>
                <w:webHidden/>
              </w:rPr>
              <w:fldChar w:fldCharType="begin"/>
            </w:r>
            <w:r w:rsidR="00815B0B">
              <w:rPr>
                <w:noProof/>
                <w:webHidden/>
              </w:rPr>
              <w:instrText xml:space="preserve"> PAGEREF _Toc447981094 \h </w:instrText>
            </w:r>
            <w:r w:rsidR="00815B0B">
              <w:rPr>
                <w:noProof/>
                <w:webHidden/>
              </w:rPr>
            </w:r>
            <w:r w:rsidR="00815B0B">
              <w:rPr>
                <w:noProof/>
                <w:webHidden/>
              </w:rPr>
              <w:fldChar w:fldCharType="separate"/>
            </w:r>
            <w:r w:rsidR="00815B0B">
              <w:rPr>
                <w:noProof/>
                <w:webHidden/>
              </w:rPr>
              <w:t>15</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95" w:history="1">
            <w:r w:rsidR="00815B0B" w:rsidRPr="00122FC7">
              <w:rPr>
                <w:rStyle w:val="Hyperlink"/>
                <w:noProof/>
              </w:rPr>
              <w:t>2.2.3.</w:t>
            </w:r>
            <w:r w:rsidR="00815B0B">
              <w:rPr>
                <w:rFonts w:asciiTheme="minorHAnsi" w:hAnsiTheme="minorHAnsi" w:cstheme="minorBidi"/>
                <w:i w:val="0"/>
                <w:noProof/>
                <w:lang w:eastAsia="en-GB"/>
              </w:rPr>
              <w:tab/>
            </w:r>
            <w:r w:rsidR="00815B0B" w:rsidRPr="00122FC7">
              <w:rPr>
                <w:rStyle w:val="Hyperlink"/>
                <w:noProof/>
              </w:rPr>
              <w:t>Classes Containing a Single Layout Resource</w:t>
            </w:r>
            <w:r w:rsidR="00815B0B">
              <w:rPr>
                <w:noProof/>
                <w:webHidden/>
              </w:rPr>
              <w:tab/>
            </w:r>
            <w:r w:rsidR="00815B0B">
              <w:rPr>
                <w:noProof/>
                <w:webHidden/>
              </w:rPr>
              <w:fldChar w:fldCharType="begin"/>
            </w:r>
            <w:r w:rsidR="00815B0B">
              <w:rPr>
                <w:noProof/>
                <w:webHidden/>
              </w:rPr>
              <w:instrText xml:space="preserve"> PAGEREF _Toc447981095 \h </w:instrText>
            </w:r>
            <w:r w:rsidR="00815B0B">
              <w:rPr>
                <w:noProof/>
                <w:webHidden/>
              </w:rPr>
            </w:r>
            <w:r w:rsidR="00815B0B">
              <w:rPr>
                <w:noProof/>
                <w:webHidden/>
              </w:rPr>
              <w:fldChar w:fldCharType="separate"/>
            </w:r>
            <w:r w:rsidR="00815B0B">
              <w:rPr>
                <w:noProof/>
                <w:webHidden/>
              </w:rPr>
              <w:t>15</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96" w:history="1">
            <w:r w:rsidR="00815B0B" w:rsidRPr="00122FC7">
              <w:rPr>
                <w:rStyle w:val="Hyperlink"/>
                <w:noProof/>
              </w:rPr>
              <w:t>2.2.4.</w:t>
            </w:r>
            <w:r w:rsidR="00815B0B">
              <w:rPr>
                <w:rFonts w:asciiTheme="minorHAnsi" w:hAnsiTheme="minorHAnsi" w:cstheme="minorBidi"/>
                <w:i w:val="0"/>
                <w:noProof/>
                <w:lang w:eastAsia="en-GB"/>
              </w:rPr>
              <w:tab/>
            </w:r>
            <w:r w:rsidR="00815B0B" w:rsidRPr="00122FC7">
              <w:rPr>
                <w:rStyle w:val="Hyperlink"/>
                <w:noProof/>
              </w:rPr>
              <w:t>Classes Containing Multiple Layout Resources - Accommodation</w:t>
            </w:r>
            <w:r w:rsidR="00815B0B">
              <w:rPr>
                <w:noProof/>
                <w:webHidden/>
              </w:rPr>
              <w:tab/>
            </w:r>
            <w:r w:rsidR="00815B0B">
              <w:rPr>
                <w:noProof/>
                <w:webHidden/>
              </w:rPr>
              <w:fldChar w:fldCharType="begin"/>
            </w:r>
            <w:r w:rsidR="00815B0B">
              <w:rPr>
                <w:noProof/>
                <w:webHidden/>
              </w:rPr>
              <w:instrText xml:space="preserve"> PAGEREF _Toc447981096 \h </w:instrText>
            </w:r>
            <w:r w:rsidR="00815B0B">
              <w:rPr>
                <w:noProof/>
                <w:webHidden/>
              </w:rPr>
            </w:r>
            <w:r w:rsidR="00815B0B">
              <w:rPr>
                <w:noProof/>
                <w:webHidden/>
              </w:rPr>
              <w:fldChar w:fldCharType="separate"/>
            </w:r>
            <w:r w:rsidR="00815B0B">
              <w:rPr>
                <w:noProof/>
                <w:webHidden/>
              </w:rPr>
              <w:t>16</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97" w:history="1">
            <w:r w:rsidR="00815B0B" w:rsidRPr="00122FC7">
              <w:rPr>
                <w:rStyle w:val="Hyperlink"/>
                <w:noProof/>
              </w:rPr>
              <w:t>2.2.5.</w:t>
            </w:r>
            <w:r w:rsidR="00815B0B">
              <w:rPr>
                <w:rFonts w:asciiTheme="minorHAnsi" w:hAnsiTheme="minorHAnsi" w:cstheme="minorBidi"/>
                <w:i w:val="0"/>
                <w:noProof/>
                <w:lang w:eastAsia="en-GB"/>
              </w:rPr>
              <w:tab/>
            </w:r>
            <w:r w:rsidR="00815B0B" w:rsidRPr="00122FC7">
              <w:rPr>
                <w:rStyle w:val="Hyperlink"/>
                <w:noProof/>
              </w:rPr>
              <w:t>Classes Containing Multiple Layout Resources – Getting Here</w:t>
            </w:r>
            <w:r w:rsidR="00815B0B">
              <w:rPr>
                <w:noProof/>
                <w:webHidden/>
              </w:rPr>
              <w:tab/>
            </w:r>
            <w:r w:rsidR="00815B0B">
              <w:rPr>
                <w:noProof/>
                <w:webHidden/>
              </w:rPr>
              <w:fldChar w:fldCharType="begin"/>
            </w:r>
            <w:r w:rsidR="00815B0B">
              <w:rPr>
                <w:noProof/>
                <w:webHidden/>
              </w:rPr>
              <w:instrText xml:space="preserve"> PAGEREF _Toc447981097 \h </w:instrText>
            </w:r>
            <w:r w:rsidR="00815B0B">
              <w:rPr>
                <w:noProof/>
                <w:webHidden/>
              </w:rPr>
            </w:r>
            <w:r w:rsidR="00815B0B">
              <w:rPr>
                <w:noProof/>
                <w:webHidden/>
              </w:rPr>
              <w:fldChar w:fldCharType="separate"/>
            </w:r>
            <w:r w:rsidR="00815B0B">
              <w:rPr>
                <w:noProof/>
                <w:webHidden/>
              </w:rPr>
              <w:t>17</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098" w:history="1">
            <w:r w:rsidR="00815B0B" w:rsidRPr="00122FC7">
              <w:rPr>
                <w:rStyle w:val="Hyperlink"/>
                <w:noProof/>
              </w:rPr>
              <w:t>2.2.6.</w:t>
            </w:r>
            <w:r w:rsidR="00815B0B">
              <w:rPr>
                <w:rFonts w:asciiTheme="minorHAnsi" w:hAnsiTheme="minorHAnsi" w:cstheme="minorBidi"/>
                <w:i w:val="0"/>
                <w:noProof/>
                <w:lang w:eastAsia="en-GB"/>
              </w:rPr>
              <w:tab/>
            </w:r>
            <w:r w:rsidR="00815B0B" w:rsidRPr="00122FC7">
              <w:rPr>
                <w:rStyle w:val="Hyperlink"/>
                <w:noProof/>
              </w:rPr>
              <w:t>Classes Containing Multiple Layout Resources – Undergraduate/Postgraduate Courses</w:t>
            </w:r>
            <w:r w:rsidR="00815B0B">
              <w:rPr>
                <w:noProof/>
                <w:webHidden/>
              </w:rPr>
              <w:tab/>
            </w:r>
            <w:r w:rsidR="00815B0B">
              <w:rPr>
                <w:noProof/>
                <w:webHidden/>
              </w:rPr>
              <w:fldChar w:fldCharType="begin"/>
            </w:r>
            <w:r w:rsidR="00815B0B">
              <w:rPr>
                <w:noProof/>
                <w:webHidden/>
              </w:rPr>
              <w:instrText xml:space="preserve"> PAGEREF _Toc447981098 \h </w:instrText>
            </w:r>
            <w:r w:rsidR="00815B0B">
              <w:rPr>
                <w:noProof/>
                <w:webHidden/>
              </w:rPr>
            </w:r>
            <w:r w:rsidR="00815B0B">
              <w:rPr>
                <w:noProof/>
                <w:webHidden/>
              </w:rPr>
              <w:fldChar w:fldCharType="separate"/>
            </w:r>
            <w:r w:rsidR="00815B0B">
              <w:rPr>
                <w:noProof/>
                <w:webHidden/>
              </w:rPr>
              <w:t>17</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099" w:history="1">
            <w:r w:rsidR="00815B0B" w:rsidRPr="00122FC7">
              <w:rPr>
                <w:rStyle w:val="Hyperlink"/>
                <w:noProof/>
              </w:rPr>
              <w:t>2.3.</w:t>
            </w:r>
            <w:r w:rsidR="00815B0B">
              <w:rPr>
                <w:rFonts w:asciiTheme="minorHAnsi" w:hAnsiTheme="minorHAnsi" w:cstheme="minorBidi"/>
                <w:smallCaps w:val="0"/>
                <w:noProof/>
                <w:lang w:eastAsia="en-GB"/>
              </w:rPr>
              <w:tab/>
            </w:r>
            <w:r w:rsidR="00815B0B" w:rsidRPr="00122FC7">
              <w:rPr>
                <w:rStyle w:val="Hyperlink"/>
                <w:noProof/>
              </w:rPr>
              <w:t>User Interface Design</w:t>
            </w:r>
            <w:r w:rsidR="00815B0B">
              <w:rPr>
                <w:noProof/>
                <w:webHidden/>
              </w:rPr>
              <w:tab/>
            </w:r>
            <w:r w:rsidR="00815B0B">
              <w:rPr>
                <w:noProof/>
                <w:webHidden/>
              </w:rPr>
              <w:fldChar w:fldCharType="begin"/>
            </w:r>
            <w:r w:rsidR="00815B0B">
              <w:rPr>
                <w:noProof/>
                <w:webHidden/>
              </w:rPr>
              <w:instrText xml:space="preserve"> PAGEREF _Toc447981099 \h </w:instrText>
            </w:r>
            <w:r w:rsidR="00815B0B">
              <w:rPr>
                <w:noProof/>
                <w:webHidden/>
              </w:rPr>
            </w:r>
            <w:r w:rsidR="00815B0B">
              <w:rPr>
                <w:noProof/>
                <w:webHidden/>
              </w:rPr>
              <w:fldChar w:fldCharType="separate"/>
            </w:r>
            <w:r w:rsidR="00815B0B">
              <w:rPr>
                <w:noProof/>
                <w:webHidden/>
              </w:rPr>
              <w:t>19</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00" w:history="1">
            <w:r w:rsidR="00815B0B" w:rsidRPr="00122FC7">
              <w:rPr>
                <w:rStyle w:val="Hyperlink"/>
                <w:noProof/>
              </w:rPr>
              <w:t>2.3.1.</w:t>
            </w:r>
            <w:r w:rsidR="00815B0B">
              <w:rPr>
                <w:rFonts w:asciiTheme="minorHAnsi" w:hAnsiTheme="minorHAnsi" w:cstheme="minorBidi"/>
                <w:i w:val="0"/>
                <w:noProof/>
                <w:lang w:eastAsia="en-GB"/>
              </w:rPr>
              <w:tab/>
            </w:r>
            <w:r w:rsidR="00815B0B" w:rsidRPr="00122FC7">
              <w:rPr>
                <w:rStyle w:val="Hyperlink"/>
                <w:noProof/>
              </w:rPr>
              <w:t>Menu Design</w:t>
            </w:r>
            <w:r w:rsidR="00815B0B">
              <w:rPr>
                <w:noProof/>
                <w:webHidden/>
              </w:rPr>
              <w:tab/>
            </w:r>
            <w:r w:rsidR="00815B0B">
              <w:rPr>
                <w:noProof/>
                <w:webHidden/>
              </w:rPr>
              <w:fldChar w:fldCharType="begin"/>
            </w:r>
            <w:r w:rsidR="00815B0B">
              <w:rPr>
                <w:noProof/>
                <w:webHidden/>
              </w:rPr>
              <w:instrText xml:space="preserve"> PAGEREF _Toc447981100 \h </w:instrText>
            </w:r>
            <w:r w:rsidR="00815B0B">
              <w:rPr>
                <w:noProof/>
                <w:webHidden/>
              </w:rPr>
            </w:r>
            <w:r w:rsidR="00815B0B">
              <w:rPr>
                <w:noProof/>
                <w:webHidden/>
              </w:rPr>
              <w:fldChar w:fldCharType="separate"/>
            </w:r>
            <w:r w:rsidR="00815B0B">
              <w:rPr>
                <w:noProof/>
                <w:webHidden/>
              </w:rPr>
              <w:t>19</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01" w:history="1">
            <w:r w:rsidR="00815B0B" w:rsidRPr="00122FC7">
              <w:rPr>
                <w:rStyle w:val="Hyperlink"/>
                <w:noProof/>
              </w:rPr>
              <w:t>2.3.2.</w:t>
            </w:r>
            <w:r w:rsidR="00815B0B">
              <w:rPr>
                <w:rFonts w:asciiTheme="minorHAnsi" w:hAnsiTheme="minorHAnsi" w:cstheme="minorBidi"/>
                <w:i w:val="0"/>
                <w:noProof/>
                <w:lang w:eastAsia="en-GB"/>
              </w:rPr>
              <w:tab/>
            </w:r>
            <w:r w:rsidR="00815B0B" w:rsidRPr="00122FC7">
              <w:rPr>
                <w:rStyle w:val="Hyperlink"/>
                <w:noProof/>
              </w:rPr>
              <w:t>Single Page topic areas</w:t>
            </w:r>
            <w:r w:rsidR="00815B0B">
              <w:rPr>
                <w:noProof/>
                <w:webHidden/>
              </w:rPr>
              <w:tab/>
            </w:r>
            <w:r w:rsidR="00815B0B">
              <w:rPr>
                <w:noProof/>
                <w:webHidden/>
              </w:rPr>
              <w:fldChar w:fldCharType="begin"/>
            </w:r>
            <w:r w:rsidR="00815B0B">
              <w:rPr>
                <w:noProof/>
                <w:webHidden/>
              </w:rPr>
              <w:instrText xml:space="preserve"> PAGEREF _Toc447981101 \h </w:instrText>
            </w:r>
            <w:r w:rsidR="00815B0B">
              <w:rPr>
                <w:noProof/>
                <w:webHidden/>
              </w:rPr>
            </w:r>
            <w:r w:rsidR="00815B0B">
              <w:rPr>
                <w:noProof/>
                <w:webHidden/>
              </w:rPr>
              <w:fldChar w:fldCharType="separate"/>
            </w:r>
            <w:r w:rsidR="00815B0B">
              <w:rPr>
                <w:noProof/>
                <w:webHidden/>
              </w:rPr>
              <w:t>20</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02" w:history="1">
            <w:r w:rsidR="00815B0B" w:rsidRPr="00122FC7">
              <w:rPr>
                <w:rStyle w:val="Hyperlink"/>
                <w:noProof/>
              </w:rPr>
              <w:t>2.3.3.</w:t>
            </w:r>
            <w:r w:rsidR="00815B0B">
              <w:rPr>
                <w:rFonts w:asciiTheme="minorHAnsi" w:hAnsiTheme="minorHAnsi" w:cstheme="minorBidi"/>
                <w:i w:val="0"/>
                <w:noProof/>
                <w:lang w:eastAsia="en-GB"/>
              </w:rPr>
              <w:tab/>
            </w:r>
            <w:r w:rsidR="00815B0B" w:rsidRPr="00122FC7">
              <w:rPr>
                <w:rStyle w:val="Hyperlink"/>
                <w:noProof/>
              </w:rPr>
              <w:t>Pages Containing Large Amounts of Content</w:t>
            </w:r>
            <w:r w:rsidR="00815B0B">
              <w:rPr>
                <w:noProof/>
                <w:webHidden/>
              </w:rPr>
              <w:tab/>
            </w:r>
            <w:r w:rsidR="00815B0B">
              <w:rPr>
                <w:noProof/>
                <w:webHidden/>
              </w:rPr>
              <w:fldChar w:fldCharType="begin"/>
            </w:r>
            <w:r w:rsidR="00815B0B">
              <w:rPr>
                <w:noProof/>
                <w:webHidden/>
              </w:rPr>
              <w:instrText xml:space="preserve"> PAGEREF _Toc447981102 \h </w:instrText>
            </w:r>
            <w:r w:rsidR="00815B0B">
              <w:rPr>
                <w:noProof/>
                <w:webHidden/>
              </w:rPr>
            </w:r>
            <w:r w:rsidR="00815B0B">
              <w:rPr>
                <w:noProof/>
                <w:webHidden/>
              </w:rPr>
              <w:fldChar w:fldCharType="separate"/>
            </w:r>
            <w:r w:rsidR="00815B0B">
              <w:rPr>
                <w:noProof/>
                <w:webHidden/>
              </w:rPr>
              <w:t>21</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03" w:history="1">
            <w:r w:rsidR="00815B0B" w:rsidRPr="00122FC7">
              <w:rPr>
                <w:rStyle w:val="Hyperlink"/>
                <w:noProof/>
              </w:rPr>
              <w:t>2.4.</w:t>
            </w:r>
            <w:r w:rsidR="00815B0B">
              <w:rPr>
                <w:rFonts w:asciiTheme="minorHAnsi" w:hAnsiTheme="minorHAnsi" w:cstheme="minorBidi"/>
                <w:smallCaps w:val="0"/>
                <w:noProof/>
                <w:lang w:eastAsia="en-GB"/>
              </w:rPr>
              <w:tab/>
            </w:r>
            <w:r w:rsidR="00815B0B" w:rsidRPr="00122FC7">
              <w:rPr>
                <w:rStyle w:val="Hyperlink"/>
                <w:noProof/>
              </w:rPr>
              <w:t>Jsoup</w:t>
            </w:r>
            <w:r w:rsidR="00815B0B">
              <w:rPr>
                <w:noProof/>
                <w:webHidden/>
              </w:rPr>
              <w:tab/>
            </w:r>
            <w:r w:rsidR="00815B0B">
              <w:rPr>
                <w:noProof/>
                <w:webHidden/>
              </w:rPr>
              <w:fldChar w:fldCharType="begin"/>
            </w:r>
            <w:r w:rsidR="00815B0B">
              <w:rPr>
                <w:noProof/>
                <w:webHidden/>
              </w:rPr>
              <w:instrText xml:space="preserve"> PAGEREF _Toc447981103 \h </w:instrText>
            </w:r>
            <w:r w:rsidR="00815B0B">
              <w:rPr>
                <w:noProof/>
                <w:webHidden/>
              </w:rPr>
            </w:r>
            <w:r w:rsidR="00815B0B">
              <w:rPr>
                <w:noProof/>
                <w:webHidden/>
              </w:rPr>
              <w:fldChar w:fldCharType="separate"/>
            </w:r>
            <w:r w:rsidR="00815B0B">
              <w:rPr>
                <w:noProof/>
                <w:webHidden/>
              </w:rPr>
              <w:t>22</w:t>
            </w:r>
            <w:r w:rsidR="00815B0B">
              <w:rPr>
                <w:noProof/>
                <w:webHidden/>
              </w:rPr>
              <w:fldChar w:fldCharType="end"/>
            </w:r>
          </w:hyperlink>
        </w:p>
        <w:p w:rsidR="00815B0B" w:rsidRDefault="00C834E5">
          <w:pPr>
            <w:pStyle w:val="TOC1"/>
            <w:tabs>
              <w:tab w:val="left" w:pos="440"/>
              <w:tab w:val="right" w:leader="dot" w:pos="8290"/>
            </w:tabs>
            <w:rPr>
              <w:rFonts w:asciiTheme="minorHAnsi" w:hAnsiTheme="minorHAnsi" w:cstheme="minorBidi"/>
              <w:b w:val="0"/>
              <w:caps w:val="0"/>
              <w:noProof/>
              <w:lang w:eastAsia="en-GB"/>
            </w:rPr>
          </w:pPr>
          <w:hyperlink w:anchor="_Toc447981104" w:history="1">
            <w:r w:rsidR="00815B0B" w:rsidRPr="00122FC7">
              <w:rPr>
                <w:rStyle w:val="Hyperlink"/>
                <w:noProof/>
              </w:rPr>
              <w:t>3.</w:t>
            </w:r>
            <w:r w:rsidR="00815B0B">
              <w:rPr>
                <w:rFonts w:asciiTheme="minorHAnsi" w:hAnsiTheme="minorHAnsi" w:cstheme="minorBidi"/>
                <w:b w:val="0"/>
                <w:caps w:val="0"/>
                <w:noProof/>
                <w:lang w:eastAsia="en-GB"/>
              </w:rPr>
              <w:tab/>
            </w:r>
            <w:r w:rsidR="00815B0B" w:rsidRPr="00122FC7">
              <w:rPr>
                <w:rStyle w:val="Hyperlink"/>
                <w:noProof/>
              </w:rPr>
              <w:t>Implementation</w:t>
            </w:r>
            <w:r w:rsidR="00815B0B">
              <w:rPr>
                <w:noProof/>
                <w:webHidden/>
              </w:rPr>
              <w:tab/>
            </w:r>
            <w:r w:rsidR="00815B0B">
              <w:rPr>
                <w:noProof/>
                <w:webHidden/>
              </w:rPr>
              <w:fldChar w:fldCharType="begin"/>
            </w:r>
            <w:r w:rsidR="00815B0B">
              <w:rPr>
                <w:noProof/>
                <w:webHidden/>
              </w:rPr>
              <w:instrText xml:space="preserve"> PAGEREF _Toc447981104 \h </w:instrText>
            </w:r>
            <w:r w:rsidR="00815B0B">
              <w:rPr>
                <w:noProof/>
                <w:webHidden/>
              </w:rPr>
            </w:r>
            <w:r w:rsidR="00815B0B">
              <w:rPr>
                <w:noProof/>
                <w:webHidden/>
              </w:rPr>
              <w:fldChar w:fldCharType="separate"/>
            </w:r>
            <w:r w:rsidR="00815B0B">
              <w:rPr>
                <w:noProof/>
                <w:webHidden/>
              </w:rPr>
              <w:t>23</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05" w:history="1">
            <w:r w:rsidR="00815B0B" w:rsidRPr="00122FC7">
              <w:rPr>
                <w:rStyle w:val="Hyperlink"/>
                <w:noProof/>
              </w:rPr>
              <w:t>3.1.</w:t>
            </w:r>
            <w:r w:rsidR="00815B0B">
              <w:rPr>
                <w:rFonts w:asciiTheme="minorHAnsi" w:hAnsiTheme="minorHAnsi" w:cstheme="minorBidi"/>
                <w:smallCaps w:val="0"/>
                <w:noProof/>
                <w:lang w:eastAsia="en-GB"/>
              </w:rPr>
              <w:tab/>
            </w:r>
            <w:r w:rsidR="00815B0B" w:rsidRPr="00122FC7">
              <w:rPr>
                <w:rStyle w:val="Hyperlink"/>
                <w:noProof/>
              </w:rPr>
              <w:t>Features</w:t>
            </w:r>
            <w:r w:rsidR="00815B0B">
              <w:rPr>
                <w:noProof/>
                <w:webHidden/>
              </w:rPr>
              <w:tab/>
            </w:r>
            <w:r w:rsidR="00815B0B">
              <w:rPr>
                <w:noProof/>
                <w:webHidden/>
              </w:rPr>
              <w:fldChar w:fldCharType="begin"/>
            </w:r>
            <w:r w:rsidR="00815B0B">
              <w:rPr>
                <w:noProof/>
                <w:webHidden/>
              </w:rPr>
              <w:instrText xml:space="preserve"> PAGEREF _Toc447981105 \h </w:instrText>
            </w:r>
            <w:r w:rsidR="00815B0B">
              <w:rPr>
                <w:noProof/>
                <w:webHidden/>
              </w:rPr>
            </w:r>
            <w:r w:rsidR="00815B0B">
              <w:rPr>
                <w:noProof/>
                <w:webHidden/>
              </w:rPr>
              <w:fldChar w:fldCharType="separate"/>
            </w:r>
            <w:r w:rsidR="00815B0B">
              <w:rPr>
                <w:noProof/>
                <w:webHidden/>
              </w:rPr>
              <w:t>23</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06" w:history="1">
            <w:r w:rsidR="00815B0B" w:rsidRPr="00122FC7">
              <w:rPr>
                <w:rStyle w:val="Hyperlink"/>
                <w:noProof/>
              </w:rPr>
              <w:t>3.1.1.</w:t>
            </w:r>
            <w:r w:rsidR="00815B0B">
              <w:rPr>
                <w:rFonts w:asciiTheme="minorHAnsi" w:hAnsiTheme="minorHAnsi" w:cstheme="minorBidi"/>
                <w:i w:val="0"/>
                <w:noProof/>
                <w:lang w:eastAsia="en-GB"/>
              </w:rPr>
              <w:tab/>
            </w:r>
            <w:r w:rsidR="00815B0B" w:rsidRPr="00122FC7">
              <w:rPr>
                <w:rStyle w:val="Hyperlink"/>
                <w:noProof/>
              </w:rPr>
              <w:t>Filling the App with Content</w:t>
            </w:r>
            <w:r w:rsidR="00815B0B">
              <w:rPr>
                <w:noProof/>
                <w:webHidden/>
              </w:rPr>
              <w:tab/>
            </w:r>
            <w:r w:rsidR="00815B0B">
              <w:rPr>
                <w:noProof/>
                <w:webHidden/>
              </w:rPr>
              <w:fldChar w:fldCharType="begin"/>
            </w:r>
            <w:r w:rsidR="00815B0B">
              <w:rPr>
                <w:noProof/>
                <w:webHidden/>
              </w:rPr>
              <w:instrText xml:space="preserve"> PAGEREF _Toc447981106 \h </w:instrText>
            </w:r>
            <w:r w:rsidR="00815B0B">
              <w:rPr>
                <w:noProof/>
                <w:webHidden/>
              </w:rPr>
            </w:r>
            <w:r w:rsidR="00815B0B">
              <w:rPr>
                <w:noProof/>
                <w:webHidden/>
              </w:rPr>
              <w:fldChar w:fldCharType="separate"/>
            </w:r>
            <w:r w:rsidR="00815B0B">
              <w:rPr>
                <w:noProof/>
                <w:webHidden/>
              </w:rPr>
              <w:t>23</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07" w:history="1">
            <w:r w:rsidR="00815B0B" w:rsidRPr="00122FC7">
              <w:rPr>
                <w:rStyle w:val="Hyperlink"/>
                <w:noProof/>
              </w:rPr>
              <w:t>3.1.2.</w:t>
            </w:r>
            <w:r w:rsidR="00815B0B">
              <w:rPr>
                <w:rFonts w:asciiTheme="minorHAnsi" w:hAnsiTheme="minorHAnsi" w:cstheme="minorBidi"/>
                <w:i w:val="0"/>
                <w:noProof/>
                <w:lang w:eastAsia="en-GB"/>
              </w:rPr>
              <w:tab/>
            </w:r>
            <w:r w:rsidR="00815B0B" w:rsidRPr="00122FC7">
              <w:rPr>
                <w:rStyle w:val="Hyperlink"/>
                <w:noProof/>
              </w:rPr>
              <w:t>Offline Storage of Data</w:t>
            </w:r>
            <w:r w:rsidR="00815B0B">
              <w:rPr>
                <w:noProof/>
                <w:webHidden/>
              </w:rPr>
              <w:tab/>
            </w:r>
            <w:r w:rsidR="00815B0B">
              <w:rPr>
                <w:noProof/>
                <w:webHidden/>
              </w:rPr>
              <w:fldChar w:fldCharType="begin"/>
            </w:r>
            <w:r w:rsidR="00815B0B">
              <w:rPr>
                <w:noProof/>
                <w:webHidden/>
              </w:rPr>
              <w:instrText xml:space="preserve"> PAGEREF _Toc447981107 \h </w:instrText>
            </w:r>
            <w:r w:rsidR="00815B0B">
              <w:rPr>
                <w:noProof/>
                <w:webHidden/>
              </w:rPr>
            </w:r>
            <w:r w:rsidR="00815B0B">
              <w:rPr>
                <w:noProof/>
                <w:webHidden/>
              </w:rPr>
              <w:fldChar w:fldCharType="separate"/>
            </w:r>
            <w:r w:rsidR="00815B0B">
              <w:rPr>
                <w:noProof/>
                <w:webHidden/>
              </w:rPr>
              <w:t>24</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08" w:history="1">
            <w:r w:rsidR="00815B0B" w:rsidRPr="00122FC7">
              <w:rPr>
                <w:rStyle w:val="Hyperlink"/>
                <w:noProof/>
              </w:rPr>
              <w:t>3.1.3.</w:t>
            </w:r>
            <w:r w:rsidR="00815B0B">
              <w:rPr>
                <w:rFonts w:asciiTheme="minorHAnsi" w:hAnsiTheme="minorHAnsi" w:cstheme="minorBidi"/>
                <w:i w:val="0"/>
                <w:noProof/>
                <w:lang w:eastAsia="en-GB"/>
              </w:rPr>
              <w:tab/>
            </w:r>
            <w:r w:rsidR="00815B0B" w:rsidRPr="00122FC7">
              <w:rPr>
                <w:rStyle w:val="Hyperlink"/>
                <w:noProof/>
              </w:rPr>
              <w:t>Updating the Apps Content</w:t>
            </w:r>
            <w:r w:rsidR="00815B0B">
              <w:rPr>
                <w:noProof/>
                <w:webHidden/>
              </w:rPr>
              <w:tab/>
            </w:r>
            <w:r w:rsidR="00815B0B">
              <w:rPr>
                <w:noProof/>
                <w:webHidden/>
              </w:rPr>
              <w:fldChar w:fldCharType="begin"/>
            </w:r>
            <w:r w:rsidR="00815B0B">
              <w:rPr>
                <w:noProof/>
                <w:webHidden/>
              </w:rPr>
              <w:instrText xml:space="preserve"> PAGEREF _Toc447981108 \h </w:instrText>
            </w:r>
            <w:r w:rsidR="00815B0B">
              <w:rPr>
                <w:noProof/>
                <w:webHidden/>
              </w:rPr>
            </w:r>
            <w:r w:rsidR="00815B0B">
              <w:rPr>
                <w:noProof/>
                <w:webHidden/>
              </w:rPr>
              <w:fldChar w:fldCharType="separate"/>
            </w:r>
            <w:r w:rsidR="00815B0B">
              <w:rPr>
                <w:noProof/>
                <w:webHidden/>
              </w:rPr>
              <w:t>26</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09" w:history="1">
            <w:r w:rsidR="00815B0B" w:rsidRPr="00122FC7">
              <w:rPr>
                <w:rStyle w:val="Hyperlink"/>
                <w:noProof/>
              </w:rPr>
              <w:t>3.2.</w:t>
            </w:r>
            <w:r w:rsidR="00815B0B">
              <w:rPr>
                <w:rFonts w:asciiTheme="minorHAnsi" w:hAnsiTheme="minorHAnsi" w:cstheme="minorBidi"/>
                <w:smallCaps w:val="0"/>
                <w:noProof/>
                <w:lang w:eastAsia="en-GB"/>
              </w:rPr>
              <w:tab/>
            </w:r>
            <w:r w:rsidR="00815B0B" w:rsidRPr="00122FC7">
              <w:rPr>
                <w:rStyle w:val="Hyperlink"/>
                <w:noProof/>
              </w:rPr>
              <w:t>User Interface</w:t>
            </w:r>
            <w:r w:rsidR="00815B0B">
              <w:rPr>
                <w:noProof/>
                <w:webHidden/>
              </w:rPr>
              <w:tab/>
            </w:r>
            <w:r w:rsidR="00815B0B">
              <w:rPr>
                <w:noProof/>
                <w:webHidden/>
              </w:rPr>
              <w:fldChar w:fldCharType="begin"/>
            </w:r>
            <w:r w:rsidR="00815B0B">
              <w:rPr>
                <w:noProof/>
                <w:webHidden/>
              </w:rPr>
              <w:instrText xml:space="preserve"> PAGEREF _Toc447981109 \h </w:instrText>
            </w:r>
            <w:r w:rsidR="00815B0B">
              <w:rPr>
                <w:noProof/>
                <w:webHidden/>
              </w:rPr>
            </w:r>
            <w:r w:rsidR="00815B0B">
              <w:rPr>
                <w:noProof/>
                <w:webHidden/>
              </w:rPr>
              <w:fldChar w:fldCharType="separate"/>
            </w:r>
            <w:r w:rsidR="00815B0B">
              <w:rPr>
                <w:noProof/>
                <w:webHidden/>
              </w:rPr>
              <w:t>27</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10" w:history="1">
            <w:r w:rsidR="00815B0B" w:rsidRPr="00122FC7">
              <w:rPr>
                <w:rStyle w:val="Hyperlink"/>
                <w:noProof/>
              </w:rPr>
              <w:t>3.3.</w:t>
            </w:r>
            <w:r w:rsidR="00815B0B">
              <w:rPr>
                <w:rFonts w:asciiTheme="minorHAnsi" w:hAnsiTheme="minorHAnsi" w:cstheme="minorBidi"/>
                <w:smallCaps w:val="0"/>
                <w:noProof/>
                <w:lang w:eastAsia="en-GB"/>
              </w:rPr>
              <w:tab/>
            </w:r>
            <w:r w:rsidR="00815B0B" w:rsidRPr="00122FC7">
              <w:rPr>
                <w:rStyle w:val="Hyperlink"/>
                <w:noProof/>
              </w:rPr>
              <w:t>Jsoup</w:t>
            </w:r>
            <w:r w:rsidR="00815B0B">
              <w:rPr>
                <w:noProof/>
                <w:webHidden/>
              </w:rPr>
              <w:tab/>
            </w:r>
            <w:r w:rsidR="00815B0B">
              <w:rPr>
                <w:noProof/>
                <w:webHidden/>
              </w:rPr>
              <w:fldChar w:fldCharType="begin"/>
            </w:r>
            <w:r w:rsidR="00815B0B">
              <w:rPr>
                <w:noProof/>
                <w:webHidden/>
              </w:rPr>
              <w:instrText xml:space="preserve"> PAGEREF _Toc447981110 \h </w:instrText>
            </w:r>
            <w:r w:rsidR="00815B0B">
              <w:rPr>
                <w:noProof/>
                <w:webHidden/>
              </w:rPr>
            </w:r>
            <w:r w:rsidR="00815B0B">
              <w:rPr>
                <w:noProof/>
                <w:webHidden/>
              </w:rPr>
              <w:fldChar w:fldCharType="separate"/>
            </w:r>
            <w:r w:rsidR="00815B0B">
              <w:rPr>
                <w:noProof/>
                <w:webHidden/>
              </w:rPr>
              <w:t>27</w:t>
            </w:r>
            <w:r w:rsidR="00815B0B">
              <w:rPr>
                <w:noProof/>
                <w:webHidden/>
              </w:rPr>
              <w:fldChar w:fldCharType="end"/>
            </w:r>
          </w:hyperlink>
        </w:p>
        <w:p w:rsidR="00815B0B" w:rsidRDefault="00C834E5">
          <w:pPr>
            <w:pStyle w:val="TOC1"/>
            <w:tabs>
              <w:tab w:val="left" w:pos="440"/>
              <w:tab w:val="right" w:leader="dot" w:pos="8290"/>
            </w:tabs>
            <w:rPr>
              <w:rFonts w:asciiTheme="minorHAnsi" w:hAnsiTheme="minorHAnsi" w:cstheme="minorBidi"/>
              <w:b w:val="0"/>
              <w:caps w:val="0"/>
              <w:noProof/>
              <w:lang w:eastAsia="en-GB"/>
            </w:rPr>
          </w:pPr>
          <w:hyperlink w:anchor="_Toc447981111" w:history="1">
            <w:r w:rsidR="00815B0B" w:rsidRPr="00122FC7">
              <w:rPr>
                <w:rStyle w:val="Hyperlink"/>
                <w:noProof/>
              </w:rPr>
              <w:t>4.</w:t>
            </w:r>
            <w:r w:rsidR="00815B0B">
              <w:rPr>
                <w:rFonts w:asciiTheme="minorHAnsi" w:hAnsiTheme="minorHAnsi" w:cstheme="minorBidi"/>
                <w:b w:val="0"/>
                <w:caps w:val="0"/>
                <w:noProof/>
                <w:lang w:eastAsia="en-GB"/>
              </w:rPr>
              <w:tab/>
            </w:r>
            <w:r w:rsidR="00815B0B" w:rsidRPr="00122FC7">
              <w:rPr>
                <w:rStyle w:val="Hyperlink"/>
                <w:noProof/>
              </w:rPr>
              <w:t>Testing</w:t>
            </w:r>
            <w:r w:rsidR="00815B0B">
              <w:rPr>
                <w:noProof/>
                <w:webHidden/>
              </w:rPr>
              <w:tab/>
            </w:r>
            <w:r w:rsidR="00815B0B">
              <w:rPr>
                <w:noProof/>
                <w:webHidden/>
              </w:rPr>
              <w:fldChar w:fldCharType="begin"/>
            </w:r>
            <w:r w:rsidR="00815B0B">
              <w:rPr>
                <w:noProof/>
                <w:webHidden/>
              </w:rPr>
              <w:instrText xml:space="preserve"> PAGEREF _Toc447981111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12" w:history="1">
            <w:r w:rsidR="00815B0B" w:rsidRPr="00122FC7">
              <w:rPr>
                <w:rStyle w:val="Hyperlink"/>
                <w:noProof/>
                <w:lang w:val="en-US"/>
              </w:rPr>
              <w:t>4.1.</w:t>
            </w:r>
            <w:r w:rsidR="00815B0B">
              <w:rPr>
                <w:rFonts w:asciiTheme="minorHAnsi" w:hAnsiTheme="minorHAnsi" w:cstheme="minorBidi"/>
                <w:smallCaps w:val="0"/>
                <w:noProof/>
                <w:lang w:eastAsia="en-GB"/>
              </w:rPr>
              <w:tab/>
            </w:r>
            <w:r w:rsidR="00815B0B" w:rsidRPr="00122FC7">
              <w:rPr>
                <w:rStyle w:val="Hyperlink"/>
                <w:noProof/>
                <w:lang w:val="en-US"/>
              </w:rPr>
              <w:t>Overall Approach to Testing</w:t>
            </w:r>
            <w:r w:rsidR="00815B0B">
              <w:rPr>
                <w:noProof/>
                <w:webHidden/>
              </w:rPr>
              <w:tab/>
            </w:r>
            <w:r w:rsidR="00815B0B">
              <w:rPr>
                <w:noProof/>
                <w:webHidden/>
              </w:rPr>
              <w:fldChar w:fldCharType="begin"/>
            </w:r>
            <w:r w:rsidR="00815B0B">
              <w:rPr>
                <w:noProof/>
                <w:webHidden/>
              </w:rPr>
              <w:instrText xml:space="preserve"> PAGEREF _Toc447981112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13" w:history="1">
            <w:r w:rsidR="00815B0B" w:rsidRPr="00122FC7">
              <w:rPr>
                <w:rStyle w:val="Hyperlink"/>
                <w:noProof/>
                <w:lang w:val="en-US"/>
              </w:rPr>
              <w:t>4.2.</w:t>
            </w:r>
            <w:r w:rsidR="00815B0B">
              <w:rPr>
                <w:rFonts w:asciiTheme="minorHAnsi" w:hAnsiTheme="minorHAnsi" w:cstheme="minorBidi"/>
                <w:smallCaps w:val="0"/>
                <w:noProof/>
                <w:lang w:eastAsia="en-GB"/>
              </w:rPr>
              <w:tab/>
            </w:r>
            <w:r w:rsidR="00815B0B" w:rsidRPr="00122FC7">
              <w:rPr>
                <w:rStyle w:val="Hyperlink"/>
                <w:noProof/>
                <w:lang w:val="en-US"/>
              </w:rPr>
              <w:t>Automated Testing</w:t>
            </w:r>
            <w:r w:rsidR="00815B0B">
              <w:rPr>
                <w:noProof/>
                <w:webHidden/>
              </w:rPr>
              <w:tab/>
            </w:r>
            <w:r w:rsidR="00815B0B">
              <w:rPr>
                <w:noProof/>
                <w:webHidden/>
              </w:rPr>
              <w:fldChar w:fldCharType="begin"/>
            </w:r>
            <w:r w:rsidR="00815B0B">
              <w:rPr>
                <w:noProof/>
                <w:webHidden/>
              </w:rPr>
              <w:instrText xml:space="preserve"> PAGEREF _Toc447981113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14" w:history="1">
            <w:r w:rsidR="00815B0B" w:rsidRPr="00122FC7">
              <w:rPr>
                <w:rStyle w:val="Hyperlink"/>
                <w:noProof/>
                <w:lang w:val="en-US"/>
              </w:rPr>
              <w:t>4.2.1.</w:t>
            </w:r>
            <w:r w:rsidR="00815B0B">
              <w:rPr>
                <w:rFonts w:asciiTheme="minorHAnsi" w:hAnsiTheme="minorHAnsi" w:cstheme="minorBidi"/>
                <w:i w:val="0"/>
                <w:noProof/>
                <w:lang w:eastAsia="en-GB"/>
              </w:rPr>
              <w:tab/>
            </w:r>
            <w:r w:rsidR="00815B0B" w:rsidRPr="00122FC7">
              <w:rPr>
                <w:rStyle w:val="Hyperlink"/>
                <w:noProof/>
                <w:lang w:val="en-US"/>
              </w:rPr>
              <w:t>Unit Tests</w:t>
            </w:r>
            <w:r w:rsidR="00815B0B">
              <w:rPr>
                <w:noProof/>
                <w:webHidden/>
              </w:rPr>
              <w:tab/>
            </w:r>
            <w:r w:rsidR="00815B0B">
              <w:rPr>
                <w:noProof/>
                <w:webHidden/>
              </w:rPr>
              <w:fldChar w:fldCharType="begin"/>
            </w:r>
            <w:r w:rsidR="00815B0B">
              <w:rPr>
                <w:noProof/>
                <w:webHidden/>
              </w:rPr>
              <w:instrText xml:space="preserve"> PAGEREF _Toc447981114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15" w:history="1">
            <w:r w:rsidR="00815B0B" w:rsidRPr="00122FC7">
              <w:rPr>
                <w:rStyle w:val="Hyperlink"/>
                <w:noProof/>
                <w:lang w:val="en-US"/>
              </w:rPr>
              <w:t>4.2.2.</w:t>
            </w:r>
            <w:r w:rsidR="00815B0B">
              <w:rPr>
                <w:rFonts w:asciiTheme="minorHAnsi" w:hAnsiTheme="minorHAnsi" w:cstheme="minorBidi"/>
                <w:i w:val="0"/>
                <w:noProof/>
                <w:lang w:eastAsia="en-GB"/>
              </w:rPr>
              <w:tab/>
            </w:r>
            <w:r w:rsidR="00815B0B" w:rsidRPr="00122FC7">
              <w:rPr>
                <w:rStyle w:val="Hyperlink"/>
                <w:noProof/>
                <w:lang w:val="en-US"/>
              </w:rPr>
              <w:t>User Interface Testing</w:t>
            </w:r>
            <w:r w:rsidR="00815B0B">
              <w:rPr>
                <w:noProof/>
                <w:webHidden/>
              </w:rPr>
              <w:tab/>
            </w:r>
            <w:r w:rsidR="00815B0B">
              <w:rPr>
                <w:noProof/>
                <w:webHidden/>
              </w:rPr>
              <w:fldChar w:fldCharType="begin"/>
            </w:r>
            <w:r w:rsidR="00815B0B">
              <w:rPr>
                <w:noProof/>
                <w:webHidden/>
              </w:rPr>
              <w:instrText xml:space="preserve"> PAGEREF _Toc447981115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16" w:history="1">
            <w:r w:rsidR="00815B0B" w:rsidRPr="00122FC7">
              <w:rPr>
                <w:rStyle w:val="Hyperlink"/>
                <w:noProof/>
                <w:lang w:val="en-US"/>
              </w:rPr>
              <w:t>4.2.3.</w:t>
            </w:r>
            <w:r w:rsidR="00815B0B">
              <w:rPr>
                <w:rFonts w:asciiTheme="minorHAnsi" w:hAnsiTheme="minorHAnsi" w:cstheme="minorBidi"/>
                <w:i w:val="0"/>
                <w:noProof/>
                <w:lang w:eastAsia="en-GB"/>
              </w:rPr>
              <w:tab/>
            </w:r>
            <w:r w:rsidR="00815B0B" w:rsidRPr="00122FC7">
              <w:rPr>
                <w:rStyle w:val="Hyperlink"/>
                <w:noProof/>
                <w:lang w:val="en-US"/>
              </w:rPr>
              <w:t>Stress Testing</w:t>
            </w:r>
            <w:r w:rsidR="00815B0B">
              <w:rPr>
                <w:noProof/>
                <w:webHidden/>
              </w:rPr>
              <w:tab/>
            </w:r>
            <w:r w:rsidR="00815B0B">
              <w:rPr>
                <w:noProof/>
                <w:webHidden/>
              </w:rPr>
              <w:fldChar w:fldCharType="begin"/>
            </w:r>
            <w:r w:rsidR="00815B0B">
              <w:rPr>
                <w:noProof/>
                <w:webHidden/>
              </w:rPr>
              <w:instrText xml:space="preserve"> PAGEREF _Toc447981116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3"/>
            <w:tabs>
              <w:tab w:val="left" w:pos="1320"/>
              <w:tab w:val="right" w:leader="dot" w:pos="8290"/>
            </w:tabs>
            <w:rPr>
              <w:rFonts w:asciiTheme="minorHAnsi" w:hAnsiTheme="minorHAnsi" w:cstheme="minorBidi"/>
              <w:i w:val="0"/>
              <w:noProof/>
              <w:lang w:eastAsia="en-GB"/>
            </w:rPr>
          </w:pPr>
          <w:hyperlink w:anchor="_Toc447981117" w:history="1">
            <w:r w:rsidR="00815B0B" w:rsidRPr="00122FC7">
              <w:rPr>
                <w:rStyle w:val="Hyperlink"/>
                <w:noProof/>
                <w:lang w:val="en-US"/>
              </w:rPr>
              <w:t>4.2.4.</w:t>
            </w:r>
            <w:r w:rsidR="00815B0B">
              <w:rPr>
                <w:rFonts w:asciiTheme="minorHAnsi" w:hAnsiTheme="minorHAnsi" w:cstheme="minorBidi"/>
                <w:i w:val="0"/>
                <w:noProof/>
                <w:lang w:eastAsia="en-GB"/>
              </w:rPr>
              <w:tab/>
            </w:r>
            <w:r w:rsidR="00815B0B" w:rsidRPr="00122FC7">
              <w:rPr>
                <w:rStyle w:val="Hyperlink"/>
                <w:noProof/>
                <w:lang w:val="en-US"/>
              </w:rPr>
              <w:t>Other Types of Testing</w:t>
            </w:r>
            <w:r w:rsidR="00815B0B">
              <w:rPr>
                <w:noProof/>
                <w:webHidden/>
              </w:rPr>
              <w:tab/>
            </w:r>
            <w:r w:rsidR="00815B0B">
              <w:rPr>
                <w:noProof/>
                <w:webHidden/>
              </w:rPr>
              <w:fldChar w:fldCharType="begin"/>
            </w:r>
            <w:r w:rsidR="00815B0B">
              <w:rPr>
                <w:noProof/>
                <w:webHidden/>
              </w:rPr>
              <w:instrText xml:space="preserve"> PAGEREF _Toc447981117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18" w:history="1">
            <w:r w:rsidR="00815B0B" w:rsidRPr="00122FC7">
              <w:rPr>
                <w:rStyle w:val="Hyperlink"/>
                <w:noProof/>
                <w:lang w:val="en-US"/>
              </w:rPr>
              <w:t>4.3.</w:t>
            </w:r>
            <w:r w:rsidR="00815B0B">
              <w:rPr>
                <w:rFonts w:asciiTheme="minorHAnsi" w:hAnsiTheme="minorHAnsi" w:cstheme="minorBidi"/>
                <w:smallCaps w:val="0"/>
                <w:noProof/>
                <w:lang w:eastAsia="en-GB"/>
              </w:rPr>
              <w:tab/>
            </w:r>
            <w:r w:rsidR="00815B0B" w:rsidRPr="00122FC7">
              <w:rPr>
                <w:rStyle w:val="Hyperlink"/>
                <w:noProof/>
                <w:lang w:val="en-US"/>
              </w:rPr>
              <w:t>Integration Testing</w:t>
            </w:r>
            <w:r w:rsidR="00815B0B">
              <w:rPr>
                <w:noProof/>
                <w:webHidden/>
              </w:rPr>
              <w:tab/>
            </w:r>
            <w:r w:rsidR="00815B0B">
              <w:rPr>
                <w:noProof/>
                <w:webHidden/>
              </w:rPr>
              <w:fldChar w:fldCharType="begin"/>
            </w:r>
            <w:r w:rsidR="00815B0B">
              <w:rPr>
                <w:noProof/>
                <w:webHidden/>
              </w:rPr>
              <w:instrText xml:space="preserve"> PAGEREF _Toc447981118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19" w:history="1">
            <w:r w:rsidR="00815B0B" w:rsidRPr="00122FC7">
              <w:rPr>
                <w:rStyle w:val="Hyperlink"/>
                <w:noProof/>
                <w:lang w:val="en-US"/>
              </w:rPr>
              <w:t>4.4.</w:t>
            </w:r>
            <w:r w:rsidR="00815B0B">
              <w:rPr>
                <w:rFonts w:asciiTheme="minorHAnsi" w:hAnsiTheme="minorHAnsi" w:cstheme="minorBidi"/>
                <w:smallCaps w:val="0"/>
                <w:noProof/>
                <w:lang w:eastAsia="en-GB"/>
              </w:rPr>
              <w:tab/>
            </w:r>
            <w:r w:rsidR="00815B0B" w:rsidRPr="00122FC7">
              <w:rPr>
                <w:rStyle w:val="Hyperlink"/>
                <w:noProof/>
                <w:lang w:val="en-US"/>
              </w:rPr>
              <w:t>User Testing</w:t>
            </w:r>
            <w:r w:rsidR="00815B0B">
              <w:rPr>
                <w:noProof/>
                <w:webHidden/>
              </w:rPr>
              <w:tab/>
            </w:r>
            <w:r w:rsidR="00815B0B">
              <w:rPr>
                <w:noProof/>
                <w:webHidden/>
              </w:rPr>
              <w:fldChar w:fldCharType="begin"/>
            </w:r>
            <w:r w:rsidR="00815B0B">
              <w:rPr>
                <w:noProof/>
                <w:webHidden/>
              </w:rPr>
              <w:instrText xml:space="preserve"> PAGEREF _Toc447981119 \h </w:instrText>
            </w:r>
            <w:r w:rsidR="00815B0B">
              <w:rPr>
                <w:noProof/>
                <w:webHidden/>
              </w:rPr>
            </w:r>
            <w:r w:rsidR="00815B0B">
              <w:rPr>
                <w:noProof/>
                <w:webHidden/>
              </w:rPr>
              <w:fldChar w:fldCharType="separate"/>
            </w:r>
            <w:r w:rsidR="00815B0B">
              <w:rPr>
                <w:noProof/>
                <w:webHidden/>
              </w:rPr>
              <w:t>28</w:t>
            </w:r>
            <w:r w:rsidR="00815B0B">
              <w:rPr>
                <w:noProof/>
                <w:webHidden/>
              </w:rPr>
              <w:fldChar w:fldCharType="end"/>
            </w:r>
          </w:hyperlink>
        </w:p>
        <w:p w:rsidR="00815B0B" w:rsidRDefault="00C834E5">
          <w:pPr>
            <w:pStyle w:val="TOC1"/>
            <w:tabs>
              <w:tab w:val="left" w:pos="440"/>
              <w:tab w:val="right" w:leader="dot" w:pos="8290"/>
            </w:tabs>
            <w:rPr>
              <w:rFonts w:asciiTheme="minorHAnsi" w:hAnsiTheme="minorHAnsi" w:cstheme="minorBidi"/>
              <w:b w:val="0"/>
              <w:caps w:val="0"/>
              <w:noProof/>
              <w:lang w:eastAsia="en-GB"/>
            </w:rPr>
          </w:pPr>
          <w:hyperlink w:anchor="_Toc447981120" w:history="1">
            <w:r w:rsidR="00815B0B" w:rsidRPr="00122FC7">
              <w:rPr>
                <w:rStyle w:val="Hyperlink"/>
                <w:noProof/>
              </w:rPr>
              <w:t>5.</w:t>
            </w:r>
            <w:r w:rsidR="00815B0B">
              <w:rPr>
                <w:rFonts w:asciiTheme="minorHAnsi" w:hAnsiTheme="minorHAnsi" w:cstheme="minorBidi"/>
                <w:b w:val="0"/>
                <w:caps w:val="0"/>
                <w:noProof/>
                <w:lang w:eastAsia="en-GB"/>
              </w:rPr>
              <w:tab/>
            </w:r>
            <w:r w:rsidR="00815B0B" w:rsidRPr="00122FC7">
              <w:rPr>
                <w:rStyle w:val="Hyperlink"/>
                <w:noProof/>
              </w:rPr>
              <w:t>Critical Evaluation ~2000</w:t>
            </w:r>
            <w:r w:rsidR="00815B0B">
              <w:rPr>
                <w:noProof/>
                <w:webHidden/>
              </w:rPr>
              <w:tab/>
            </w:r>
            <w:r w:rsidR="00815B0B">
              <w:rPr>
                <w:noProof/>
                <w:webHidden/>
              </w:rPr>
              <w:fldChar w:fldCharType="begin"/>
            </w:r>
            <w:r w:rsidR="00815B0B">
              <w:rPr>
                <w:noProof/>
                <w:webHidden/>
              </w:rPr>
              <w:instrText xml:space="preserve"> PAGEREF _Toc447981120 \h </w:instrText>
            </w:r>
            <w:r w:rsidR="00815B0B">
              <w:rPr>
                <w:noProof/>
                <w:webHidden/>
              </w:rPr>
            </w:r>
            <w:r w:rsidR="00815B0B">
              <w:rPr>
                <w:noProof/>
                <w:webHidden/>
              </w:rPr>
              <w:fldChar w:fldCharType="separate"/>
            </w:r>
            <w:r w:rsidR="00815B0B">
              <w:rPr>
                <w:noProof/>
                <w:webHidden/>
              </w:rPr>
              <w:t>29</w:t>
            </w:r>
            <w:r w:rsidR="00815B0B">
              <w:rPr>
                <w:noProof/>
                <w:webHidden/>
              </w:rPr>
              <w:fldChar w:fldCharType="end"/>
            </w:r>
          </w:hyperlink>
        </w:p>
        <w:p w:rsidR="00815B0B" w:rsidRDefault="00C834E5">
          <w:pPr>
            <w:pStyle w:val="TOC1"/>
            <w:tabs>
              <w:tab w:val="left" w:pos="440"/>
              <w:tab w:val="right" w:leader="dot" w:pos="8290"/>
            </w:tabs>
            <w:rPr>
              <w:rFonts w:asciiTheme="minorHAnsi" w:hAnsiTheme="minorHAnsi" w:cstheme="minorBidi"/>
              <w:b w:val="0"/>
              <w:caps w:val="0"/>
              <w:noProof/>
              <w:lang w:eastAsia="en-GB"/>
            </w:rPr>
          </w:pPr>
          <w:hyperlink w:anchor="_Toc447981121" w:history="1">
            <w:r w:rsidR="00815B0B" w:rsidRPr="00122FC7">
              <w:rPr>
                <w:rStyle w:val="Hyperlink"/>
                <w:noProof/>
              </w:rPr>
              <w:t>6.</w:t>
            </w:r>
            <w:r w:rsidR="00815B0B">
              <w:rPr>
                <w:rFonts w:asciiTheme="minorHAnsi" w:hAnsiTheme="minorHAnsi" w:cstheme="minorBidi"/>
                <w:b w:val="0"/>
                <w:caps w:val="0"/>
                <w:noProof/>
                <w:lang w:eastAsia="en-GB"/>
              </w:rPr>
              <w:tab/>
            </w:r>
            <w:r w:rsidR="00815B0B" w:rsidRPr="00122FC7">
              <w:rPr>
                <w:rStyle w:val="Hyperlink"/>
                <w:noProof/>
              </w:rPr>
              <w:t>Appendices</w:t>
            </w:r>
            <w:r w:rsidR="00815B0B">
              <w:rPr>
                <w:noProof/>
                <w:webHidden/>
              </w:rPr>
              <w:tab/>
            </w:r>
            <w:r w:rsidR="00815B0B">
              <w:rPr>
                <w:noProof/>
                <w:webHidden/>
              </w:rPr>
              <w:fldChar w:fldCharType="begin"/>
            </w:r>
            <w:r w:rsidR="00815B0B">
              <w:rPr>
                <w:noProof/>
                <w:webHidden/>
              </w:rPr>
              <w:instrText xml:space="preserve"> PAGEREF _Toc447981121 \h </w:instrText>
            </w:r>
            <w:r w:rsidR="00815B0B">
              <w:rPr>
                <w:noProof/>
                <w:webHidden/>
              </w:rPr>
            </w:r>
            <w:r w:rsidR="00815B0B">
              <w:rPr>
                <w:noProof/>
                <w:webHidden/>
              </w:rPr>
              <w:fldChar w:fldCharType="separate"/>
            </w:r>
            <w:r w:rsidR="00815B0B">
              <w:rPr>
                <w:noProof/>
                <w:webHidden/>
              </w:rPr>
              <w:t>30</w:t>
            </w:r>
            <w:r w:rsidR="00815B0B">
              <w:rPr>
                <w:noProof/>
                <w:webHidden/>
              </w:rPr>
              <w:fldChar w:fldCharType="end"/>
            </w:r>
          </w:hyperlink>
        </w:p>
        <w:p w:rsidR="00815B0B" w:rsidRDefault="00C834E5">
          <w:pPr>
            <w:pStyle w:val="TOC2"/>
            <w:tabs>
              <w:tab w:val="left" w:pos="660"/>
              <w:tab w:val="right" w:leader="dot" w:pos="8290"/>
            </w:tabs>
            <w:rPr>
              <w:rFonts w:asciiTheme="minorHAnsi" w:hAnsiTheme="minorHAnsi" w:cstheme="minorBidi"/>
              <w:smallCaps w:val="0"/>
              <w:noProof/>
              <w:lang w:eastAsia="en-GB"/>
            </w:rPr>
          </w:pPr>
          <w:hyperlink w:anchor="_Toc447981122" w:history="1">
            <w:r w:rsidR="00815B0B" w:rsidRPr="00122FC7">
              <w:rPr>
                <w:rStyle w:val="Hyperlink"/>
                <w:noProof/>
              </w:rPr>
              <w:t>A.</w:t>
            </w:r>
            <w:r w:rsidR="00815B0B">
              <w:rPr>
                <w:rFonts w:asciiTheme="minorHAnsi" w:hAnsiTheme="minorHAnsi" w:cstheme="minorBidi"/>
                <w:smallCaps w:val="0"/>
                <w:noProof/>
                <w:lang w:eastAsia="en-GB"/>
              </w:rPr>
              <w:tab/>
            </w:r>
            <w:r w:rsidR="00815B0B" w:rsidRPr="00122FC7">
              <w:rPr>
                <w:rStyle w:val="Hyperlink"/>
                <w:noProof/>
              </w:rPr>
              <w:t>Third-Party Code and Libraries</w:t>
            </w:r>
            <w:r w:rsidR="00815B0B">
              <w:rPr>
                <w:noProof/>
                <w:webHidden/>
              </w:rPr>
              <w:tab/>
            </w:r>
            <w:r w:rsidR="00815B0B">
              <w:rPr>
                <w:noProof/>
                <w:webHidden/>
              </w:rPr>
              <w:fldChar w:fldCharType="begin"/>
            </w:r>
            <w:r w:rsidR="00815B0B">
              <w:rPr>
                <w:noProof/>
                <w:webHidden/>
              </w:rPr>
              <w:instrText xml:space="preserve"> PAGEREF _Toc447981122 \h </w:instrText>
            </w:r>
            <w:r w:rsidR="00815B0B">
              <w:rPr>
                <w:noProof/>
                <w:webHidden/>
              </w:rPr>
            </w:r>
            <w:r w:rsidR="00815B0B">
              <w:rPr>
                <w:noProof/>
                <w:webHidden/>
              </w:rPr>
              <w:fldChar w:fldCharType="separate"/>
            </w:r>
            <w:r w:rsidR="00815B0B">
              <w:rPr>
                <w:noProof/>
                <w:webHidden/>
              </w:rPr>
              <w:t>30</w:t>
            </w:r>
            <w:r w:rsidR="00815B0B">
              <w:rPr>
                <w:noProof/>
                <w:webHidden/>
              </w:rPr>
              <w:fldChar w:fldCharType="end"/>
            </w:r>
          </w:hyperlink>
        </w:p>
        <w:p w:rsidR="00815B0B" w:rsidRDefault="00C834E5">
          <w:pPr>
            <w:pStyle w:val="TOC2"/>
            <w:tabs>
              <w:tab w:val="left" w:pos="660"/>
              <w:tab w:val="right" w:leader="dot" w:pos="8290"/>
            </w:tabs>
            <w:rPr>
              <w:rFonts w:asciiTheme="minorHAnsi" w:hAnsiTheme="minorHAnsi" w:cstheme="minorBidi"/>
              <w:smallCaps w:val="0"/>
              <w:noProof/>
              <w:lang w:eastAsia="en-GB"/>
            </w:rPr>
          </w:pPr>
          <w:hyperlink w:anchor="_Toc447981123" w:history="1">
            <w:r w:rsidR="00815B0B" w:rsidRPr="00122FC7">
              <w:rPr>
                <w:rStyle w:val="Hyperlink"/>
                <w:noProof/>
              </w:rPr>
              <w:t>B.</w:t>
            </w:r>
            <w:r w:rsidR="00815B0B">
              <w:rPr>
                <w:rFonts w:asciiTheme="minorHAnsi" w:hAnsiTheme="minorHAnsi" w:cstheme="minorBidi"/>
                <w:smallCaps w:val="0"/>
                <w:noProof/>
                <w:lang w:eastAsia="en-GB"/>
              </w:rPr>
              <w:tab/>
            </w:r>
            <w:r w:rsidR="00815B0B" w:rsidRPr="00122FC7">
              <w:rPr>
                <w:rStyle w:val="Hyperlink"/>
                <w:noProof/>
              </w:rPr>
              <w:t>Ethics Submission</w:t>
            </w:r>
            <w:r w:rsidR="00815B0B">
              <w:rPr>
                <w:noProof/>
                <w:webHidden/>
              </w:rPr>
              <w:tab/>
            </w:r>
            <w:r w:rsidR="00815B0B">
              <w:rPr>
                <w:noProof/>
                <w:webHidden/>
              </w:rPr>
              <w:fldChar w:fldCharType="begin"/>
            </w:r>
            <w:r w:rsidR="00815B0B">
              <w:rPr>
                <w:noProof/>
                <w:webHidden/>
              </w:rPr>
              <w:instrText xml:space="preserve"> PAGEREF _Toc447981123 \h </w:instrText>
            </w:r>
            <w:r w:rsidR="00815B0B">
              <w:rPr>
                <w:noProof/>
                <w:webHidden/>
              </w:rPr>
            </w:r>
            <w:r w:rsidR="00815B0B">
              <w:rPr>
                <w:noProof/>
                <w:webHidden/>
              </w:rPr>
              <w:fldChar w:fldCharType="separate"/>
            </w:r>
            <w:r w:rsidR="00815B0B">
              <w:rPr>
                <w:noProof/>
                <w:webHidden/>
              </w:rPr>
              <w:t>31</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24" w:history="1">
            <w:r w:rsidR="00815B0B" w:rsidRPr="00122FC7">
              <w:rPr>
                <w:rStyle w:val="Hyperlink"/>
                <w:noProof/>
              </w:rPr>
              <w:t>C.</w:t>
            </w:r>
            <w:r w:rsidR="00815B0B">
              <w:rPr>
                <w:rFonts w:asciiTheme="minorHAnsi" w:hAnsiTheme="minorHAnsi" w:cstheme="minorBidi"/>
                <w:smallCaps w:val="0"/>
                <w:noProof/>
                <w:lang w:eastAsia="en-GB"/>
              </w:rPr>
              <w:tab/>
            </w:r>
            <w:r w:rsidR="00815B0B" w:rsidRPr="00122FC7">
              <w:rPr>
                <w:rStyle w:val="Hyperlink"/>
                <w:noProof/>
              </w:rPr>
              <w:t>Code Samples</w:t>
            </w:r>
            <w:r w:rsidR="00815B0B">
              <w:rPr>
                <w:noProof/>
                <w:webHidden/>
              </w:rPr>
              <w:tab/>
            </w:r>
            <w:r w:rsidR="00815B0B">
              <w:rPr>
                <w:noProof/>
                <w:webHidden/>
              </w:rPr>
              <w:fldChar w:fldCharType="begin"/>
            </w:r>
            <w:r w:rsidR="00815B0B">
              <w:rPr>
                <w:noProof/>
                <w:webHidden/>
              </w:rPr>
              <w:instrText xml:space="preserve"> PAGEREF _Toc447981124 \h </w:instrText>
            </w:r>
            <w:r w:rsidR="00815B0B">
              <w:rPr>
                <w:noProof/>
                <w:webHidden/>
              </w:rPr>
            </w:r>
            <w:r w:rsidR="00815B0B">
              <w:rPr>
                <w:noProof/>
                <w:webHidden/>
              </w:rPr>
              <w:fldChar w:fldCharType="separate"/>
            </w:r>
            <w:r w:rsidR="00815B0B">
              <w:rPr>
                <w:noProof/>
                <w:webHidden/>
              </w:rPr>
              <w:t>33</w:t>
            </w:r>
            <w:r w:rsidR="00815B0B">
              <w:rPr>
                <w:noProof/>
                <w:webHidden/>
              </w:rPr>
              <w:fldChar w:fldCharType="end"/>
            </w:r>
          </w:hyperlink>
        </w:p>
        <w:p w:rsidR="00815B0B" w:rsidRDefault="00C834E5">
          <w:pPr>
            <w:pStyle w:val="TOC2"/>
            <w:tabs>
              <w:tab w:val="left" w:pos="880"/>
              <w:tab w:val="right" w:leader="dot" w:pos="8290"/>
            </w:tabs>
            <w:rPr>
              <w:rFonts w:asciiTheme="minorHAnsi" w:hAnsiTheme="minorHAnsi" w:cstheme="minorBidi"/>
              <w:smallCaps w:val="0"/>
              <w:noProof/>
              <w:lang w:eastAsia="en-GB"/>
            </w:rPr>
          </w:pPr>
          <w:hyperlink w:anchor="_Toc447981125" w:history="1">
            <w:r w:rsidR="00815B0B" w:rsidRPr="00122FC7">
              <w:rPr>
                <w:rStyle w:val="Hyperlink"/>
                <w:noProof/>
              </w:rPr>
              <w:t>D.</w:t>
            </w:r>
            <w:r w:rsidR="00815B0B">
              <w:rPr>
                <w:rFonts w:asciiTheme="minorHAnsi" w:hAnsiTheme="minorHAnsi" w:cstheme="minorBidi"/>
                <w:smallCaps w:val="0"/>
                <w:noProof/>
                <w:lang w:eastAsia="en-GB"/>
              </w:rPr>
              <w:tab/>
            </w:r>
            <w:r w:rsidR="00815B0B" w:rsidRPr="00122FC7">
              <w:rPr>
                <w:rStyle w:val="Hyperlink"/>
                <w:noProof/>
              </w:rPr>
              <w:t>Similar Apps used by other institutions</w:t>
            </w:r>
            <w:r w:rsidR="00815B0B">
              <w:rPr>
                <w:noProof/>
                <w:webHidden/>
              </w:rPr>
              <w:tab/>
            </w:r>
            <w:r w:rsidR="00815B0B">
              <w:rPr>
                <w:noProof/>
                <w:webHidden/>
              </w:rPr>
              <w:fldChar w:fldCharType="begin"/>
            </w:r>
            <w:r w:rsidR="00815B0B">
              <w:rPr>
                <w:noProof/>
                <w:webHidden/>
              </w:rPr>
              <w:instrText xml:space="preserve"> PAGEREF _Toc447981125 \h </w:instrText>
            </w:r>
            <w:r w:rsidR="00815B0B">
              <w:rPr>
                <w:noProof/>
                <w:webHidden/>
              </w:rPr>
            </w:r>
            <w:r w:rsidR="00815B0B">
              <w:rPr>
                <w:noProof/>
                <w:webHidden/>
              </w:rPr>
              <w:fldChar w:fldCharType="separate"/>
            </w:r>
            <w:r w:rsidR="00815B0B">
              <w:rPr>
                <w:noProof/>
                <w:webHidden/>
              </w:rPr>
              <w:t>35</w:t>
            </w:r>
            <w:r w:rsidR="00815B0B">
              <w:rPr>
                <w:noProof/>
                <w:webHidden/>
              </w:rPr>
              <w:fldChar w:fldCharType="end"/>
            </w:r>
          </w:hyperlink>
        </w:p>
        <w:p w:rsidR="00815B0B" w:rsidRDefault="00C834E5">
          <w:pPr>
            <w:pStyle w:val="TOC1"/>
            <w:tabs>
              <w:tab w:val="right" w:leader="dot" w:pos="8290"/>
            </w:tabs>
            <w:rPr>
              <w:rFonts w:asciiTheme="minorHAnsi" w:hAnsiTheme="minorHAnsi" w:cstheme="minorBidi"/>
              <w:b w:val="0"/>
              <w:caps w:val="0"/>
              <w:noProof/>
              <w:lang w:eastAsia="en-GB"/>
            </w:rPr>
          </w:pPr>
          <w:hyperlink w:anchor="_Toc447981126" w:history="1">
            <w:r w:rsidR="00815B0B" w:rsidRPr="00122FC7">
              <w:rPr>
                <w:rStyle w:val="Hyperlink"/>
                <w:noProof/>
              </w:rPr>
              <w:t>Annotated Bibliography</w:t>
            </w:r>
            <w:r w:rsidR="00815B0B">
              <w:rPr>
                <w:noProof/>
                <w:webHidden/>
              </w:rPr>
              <w:tab/>
            </w:r>
            <w:r w:rsidR="00815B0B">
              <w:rPr>
                <w:noProof/>
                <w:webHidden/>
              </w:rPr>
              <w:fldChar w:fldCharType="begin"/>
            </w:r>
            <w:r w:rsidR="00815B0B">
              <w:rPr>
                <w:noProof/>
                <w:webHidden/>
              </w:rPr>
              <w:instrText xml:space="preserve"> PAGEREF _Toc447981126 \h </w:instrText>
            </w:r>
            <w:r w:rsidR="00815B0B">
              <w:rPr>
                <w:noProof/>
                <w:webHidden/>
              </w:rPr>
            </w:r>
            <w:r w:rsidR="00815B0B">
              <w:rPr>
                <w:noProof/>
                <w:webHidden/>
              </w:rPr>
              <w:fldChar w:fldCharType="separate"/>
            </w:r>
            <w:r w:rsidR="00815B0B">
              <w:rPr>
                <w:noProof/>
                <w:webHidden/>
              </w:rPr>
              <w:t>36</w:t>
            </w:r>
            <w:r w:rsidR="00815B0B">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44866604"/>
      <w:bookmarkStart w:id="3" w:name="_Toc447981080"/>
      <w:r>
        <w:lastRenderedPageBreak/>
        <w:t xml:space="preserve">Background, Analysis </w:t>
      </w:r>
      <w:r w:rsidR="00711DBE">
        <w:t xml:space="preserve">&amp; </w:t>
      </w:r>
      <w:bookmarkEnd w:id="0"/>
      <w:bookmarkEnd w:id="1"/>
      <w:r>
        <w:t>Process</w:t>
      </w:r>
      <w:bookmarkEnd w:id="2"/>
      <w:bookmarkEnd w:id="3"/>
      <w:r w:rsidR="00A413ED">
        <w:t xml:space="preserve"> </w:t>
      </w:r>
    </w:p>
    <w:p w:rsidR="004C12FA" w:rsidRDefault="004C12FA" w:rsidP="00D61D84">
      <w:pPr>
        <w:pStyle w:val="Heading2"/>
        <w:jc w:val="both"/>
      </w:pPr>
      <w:bookmarkStart w:id="4" w:name="_Toc444866605"/>
      <w:bookmarkStart w:id="5" w:name="_Toc447981081"/>
      <w:bookmarkStart w:id="6" w:name="_Toc192777706"/>
      <w:r>
        <w:t>Background</w:t>
      </w:r>
      <w:bookmarkEnd w:id="4"/>
      <w:bookmarkEnd w:id="5"/>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7F0C83">
        <w:t>android developers</w:t>
      </w:r>
      <w:sdt>
        <w:sdtPr>
          <w:id w:val="-131409614"/>
          <w:citation/>
        </w:sdtPr>
        <w:sdtContent>
          <w:r w:rsidR="00E71528">
            <w:fldChar w:fldCharType="begin"/>
          </w:r>
          <w:r w:rsidR="00E71528">
            <w:instrText xml:space="preserve"> CITATION Goo16 \l 2057 </w:instrText>
          </w:r>
          <w:r w:rsidR="00E71528">
            <w:fldChar w:fldCharType="separate"/>
          </w:r>
          <w:r w:rsidR="00E71528">
            <w:rPr>
              <w:noProof/>
            </w:rPr>
            <w:t xml:space="preserve"> </w:t>
          </w:r>
          <w:r w:rsidR="00E71528" w:rsidRPr="00E71528">
            <w:rPr>
              <w:noProof/>
            </w:rPr>
            <w:t>[1]</w:t>
          </w:r>
          <w:r w:rsidR="00E71528">
            <w:fldChar w:fldCharType="end"/>
          </w:r>
        </w:sdtContent>
      </w:sdt>
      <w:r w:rsidR="00E71528">
        <w:t xml:space="preserve">, where I was able to find tutorials on many aspects of android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android applications</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android applications are written in Java</w:t>
      </w:r>
      <w:r w:rsidR="00372AC2">
        <w:t>,</w:t>
      </w:r>
      <w:r w:rsidR="00AB5450">
        <w:t xml:space="preserve"> I thought </w:t>
      </w:r>
      <w:r w:rsidR="004777C3" w:rsidRPr="004777C3">
        <w:t>android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207C8F">
        <w:t>applicat</w:t>
      </w:r>
      <w:r w:rsidR="004777C3">
        <w:t xml:space="preserve">ion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Android Studio; the official IDE for Android. The tutorial includes setting up </w:t>
      </w:r>
      <w:r w:rsidR="00C93DE9">
        <w:t xml:space="preserve">Android Studio, creating an application with a simple user interface and starting another activity. The tutorial </w:t>
      </w:r>
      <w:r w:rsidR="00092310">
        <w:t>guides</w:t>
      </w:r>
      <w:r w:rsidR="00C93DE9">
        <w:t xml:space="preserve"> you through the basic functions of Android Studio</w:t>
      </w:r>
      <w:r w:rsidR="00E52715">
        <w:t>,</w:t>
      </w:r>
      <w:r w:rsidR="00C93DE9">
        <w:t xml:space="preserve"> and gives you a </w:t>
      </w:r>
      <w:r w:rsidR="00E52715">
        <w:t>base</w:t>
      </w:r>
      <w:r w:rsidR="00092310">
        <w:t xml:space="preserve"> from which you can start developing your own application. </w:t>
      </w:r>
    </w:p>
    <w:p w:rsidR="00770660" w:rsidRDefault="00770660" w:rsidP="00D61D84">
      <w:pPr>
        <w:jc w:val="both"/>
      </w:pPr>
    </w:p>
    <w:p w:rsidR="00770660" w:rsidRDefault="00770660" w:rsidP="00D61D84">
      <w:pPr>
        <w:jc w:val="both"/>
      </w:pPr>
      <w:r>
        <w:t>This Android developer’s tutorial introduced me to the basic func</w:t>
      </w:r>
      <w:r w:rsidR="00092310">
        <w:t>tions and structures of android,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android activities, a core function needed when developing applications. </w:t>
      </w:r>
    </w:p>
    <w:p w:rsidR="000762F4" w:rsidRDefault="000762F4" w:rsidP="00D61D84">
      <w:pPr>
        <w:jc w:val="both"/>
      </w:pPr>
    </w:p>
    <w:p w:rsidR="000762F4" w:rsidRDefault="000762F4" w:rsidP="00D61D84">
      <w:pPr>
        <w:jc w:val="both"/>
      </w:pPr>
      <w:r>
        <w:t>As this was my first time using Android Studio it gave me a chance to use the UI designer</w:t>
      </w:r>
      <w:r w:rsidR="00F12E8D">
        <w:t>,</w:t>
      </w:r>
      <w:r>
        <w:t xml:space="preserve"> a feature of the IDE which would be heavily used to design and implement layouts </w:t>
      </w:r>
      <w:r w:rsidR="00F12E8D">
        <w:t>in</w:t>
      </w:r>
      <w:r>
        <w:t xml:space="preserve"> my application.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g with the Marketing Department, meaning there was a brief time where I had no specification or list of requirements for my application.</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flow between each </w:t>
      </w:r>
      <w:r w:rsidR="00A03864">
        <w:t>pages content</w:t>
      </w:r>
      <w:r w:rsidR="00F94FC3">
        <w:t>,</w:t>
      </w:r>
      <w:r w:rsidR="00A03864">
        <w:t xml:space="preserve"> I noted that the</w:t>
      </w:r>
      <w:r w:rsidR="00F94FC3">
        <w:t xml:space="preserve"> pages which were heavily </w:t>
      </w:r>
      <w:r w:rsidR="00F94FC3">
        <w:lastRenderedPageBreak/>
        <w:t>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7" w:name="_Toc444866606"/>
      <w:bookmarkStart w:id="8" w:name="_Toc447981082"/>
      <w:r>
        <w:t>Analysis</w:t>
      </w:r>
      <w:bookmarkEnd w:id="7"/>
      <w:bookmarkEnd w:id="8"/>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9" w:name="_Toc447981083"/>
      <w:r w:rsidRPr="00B81CD8">
        <w:rPr>
          <w:lang w:val="en-US"/>
        </w:rPr>
        <w:t>Deciding topics areas for the app</w:t>
      </w:r>
      <w:bookmarkEnd w:id="9"/>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 xml:space="preserve">t make the final list. One idea was to try and base the app around the University’s Online </w:t>
      </w:r>
      <w:r w:rsidR="006A28E0">
        <w:rPr>
          <w:lang w:val="en-US"/>
        </w:rPr>
        <w:lastRenderedPageBreak/>
        <w:t>Virtual Open Day</w:t>
      </w:r>
      <w:sdt>
        <w:sdtPr>
          <w:rPr>
            <w:lang w:val="en-US"/>
          </w:rPr>
          <w:id w:val="-1043362522"/>
          <w:citation/>
        </w:sdtPr>
        <w:sdtContent>
          <w:r w:rsidR="006A28E0">
            <w:rPr>
              <w:lang w:val="en-US"/>
            </w:rPr>
            <w:fldChar w:fldCharType="begin"/>
          </w:r>
          <w:r w:rsidR="006A28E0">
            <w:instrText xml:space="preserve"> CITATION Abe161 \l 2057 </w:instrText>
          </w:r>
          <w:r w:rsidR="006A28E0">
            <w:rPr>
              <w:lang w:val="en-US"/>
            </w:rPr>
            <w:fldChar w:fldCharType="separate"/>
          </w:r>
          <w:r w:rsidR="006A28E0">
            <w:rPr>
              <w:noProof/>
            </w:rPr>
            <w:t xml:space="preserve"> </w:t>
          </w:r>
          <w:r w:rsidR="006A28E0" w:rsidRPr="006A28E0">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Content>
          <w:r>
            <w:rPr>
              <w:lang w:val="en-US"/>
            </w:rPr>
            <w:fldChar w:fldCharType="begin"/>
          </w:r>
          <w:r>
            <w:instrText xml:space="preserve"> CITATION Nub161 \l 2057 </w:instrText>
          </w:r>
          <w:r>
            <w:rPr>
              <w:lang w:val="en-US"/>
            </w:rPr>
            <w:fldChar w:fldCharType="separate"/>
          </w:r>
          <w:r>
            <w:rPr>
              <w:noProof/>
            </w:rPr>
            <w:t xml:space="preserve"> </w:t>
          </w:r>
          <w:r w:rsidRPr="0017243A">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I found a tutorial on TutorialsFace</w:t>
      </w:r>
      <w:sdt>
        <w:sdtPr>
          <w:rPr>
            <w:lang w:val="en-US"/>
          </w:rPr>
          <w:id w:val="1441252057"/>
          <w:citation/>
        </w:sdtPr>
        <w:sdtContent>
          <w:r>
            <w:rPr>
              <w:lang w:val="en-US"/>
            </w:rPr>
            <w:fldChar w:fldCharType="begin"/>
          </w:r>
          <w:r>
            <w:instrText xml:space="preserve"> CITATION Lax15 \l 2057 </w:instrText>
          </w:r>
          <w:r>
            <w:rPr>
              <w:lang w:val="en-US"/>
            </w:rPr>
            <w:fldChar w:fldCharType="separate"/>
          </w:r>
          <w:r>
            <w:rPr>
              <w:noProof/>
            </w:rPr>
            <w:t xml:space="preserve"> </w:t>
          </w:r>
          <w:r w:rsidRPr="001F10E7">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0" w:name="_Toc447981084"/>
      <w:r>
        <w:rPr>
          <w:lang w:val="en-US"/>
        </w:rPr>
        <w:t>Professional finish and feel</w:t>
      </w:r>
      <w:bookmarkEnd w:id="10"/>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application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colour scheme. In order to look professional and represent the University the app needs to adopt </w:t>
      </w:r>
      <w:r w:rsidR="00142F0C">
        <w:rPr>
          <w:lang w:val="en-US"/>
        </w:rPr>
        <w:t>the University’s colour scheme, for this reason the app implements yellow, navy and orange.</w:t>
      </w:r>
      <w:r w:rsidR="0079395B">
        <w:rPr>
          <w:lang w:val="en-US"/>
        </w:rPr>
        <w:t xml:space="preserve"> The full list of colors I can use within the application are below. </w:t>
      </w:r>
    </w:p>
    <w:p w:rsidR="00B916C0" w:rsidRDefault="00522384" w:rsidP="00D61D84">
      <w:pPr>
        <w:jc w:val="both"/>
        <w:rPr>
          <w:lang w:val="en-US"/>
        </w:rPr>
      </w:pPr>
      <w:r>
        <w:rPr>
          <w:noProof/>
          <w:lang w:eastAsia="en-GB"/>
        </w:rPr>
        <w:lastRenderedPageBreak/>
        <mc:AlternateContent>
          <mc:Choice Requires="wpg">
            <w:drawing>
              <wp:anchor distT="0" distB="0" distL="114300" distR="114300" simplePos="0" relativeHeight="251669504" behindDoc="0" locked="0" layoutInCell="1" allowOverlap="1">
                <wp:simplePos x="0" y="0"/>
                <wp:positionH relativeFrom="column">
                  <wp:posOffset>-9525</wp:posOffset>
                </wp:positionH>
                <wp:positionV relativeFrom="paragraph">
                  <wp:posOffset>741045</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C834E5" w:rsidRPr="001F64BF" w:rsidRDefault="00C834E5" w:rsidP="00522384">
                              <w:pPr>
                                <w:pStyle w:val="Caption"/>
                                <w:rPr>
                                  <w:noProof/>
                                  <w:szCs w:val="24"/>
                                </w:rPr>
                              </w:pPr>
                              <w:r>
                                <w:t xml:space="preserve">Figure </w:t>
                              </w:r>
                              <w:fldSimple w:instr=" SEQ Figure \* ARABIC ">
                                <w:r w:rsidR="001C27E2">
                                  <w:rPr>
                                    <w:noProof/>
                                  </w:rPr>
                                  <w:t>1</w:t>
                                </w:r>
                              </w:fldSimple>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7" o:spid="_x0000_s1026" style="position:absolute;left:0;text-align:left;margin-left:-.75pt;margin-top:58.35pt;width:415.5pt;height:106.5pt;z-index:251669504"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834E5" w:rsidRPr="001F64BF" w:rsidRDefault="00C834E5" w:rsidP="00522384">
                        <w:pPr>
                          <w:pStyle w:val="Caption"/>
                          <w:rPr>
                            <w:noProof/>
                            <w:szCs w:val="24"/>
                          </w:rPr>
                        </w:pPr>
                        <w:r>
                          <w:t xml:space="preserve">Figure </w:t>
                        </w:r>
                        <w:fldSimple w:instr=" SEQ Figure \* ARABIC ">
                          <w:r w:rsidR="001C27E2">
                            <w:rPr>
                              <w:noProof/>
                            </w:rPr>
                            <w:t>1</w:t>
                          </w:r>
                        </w:fldSimple>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1" w:name="_Toc447981085"/>
      <w:r>
        <w:rPr>
          <w:lang w:val="en-US"/>
        </w:rPr>
        <w:t>Storage of data offline</w:t>
      </w:r>
      <w:bookmarkEnd w:id="11"/>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lication (app)</w:t>
      </w:r>
      <w:r>
        <w:rPr>
          <w:lang w:val="en-US"/>
        </w:rPr>
        <w:t xml:space="preserve"> 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2" w:name="_Toc447981086"/>
      <w:r>
        <w:rPr>
          <w:lang w:val="en-US"/>
        </w:rPr>
        <w:t>Longevity of the app</w:t>
      </w:r>
      <w:bookmarkEnd w:id="12"/>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application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applications,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lastRenderedPageBreak/>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Android application.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t>So,</w:t>
      </w:r>
      <w:r w:rsidR="00354734">
        <w:rPr>
          <w:lang w:val="en-US"/>
        </w:rPr>
        <w:t xml:space="preserve"> I looked for a way of extracting data from the website and using it within my application. I found a Java library </w:t>
      </w:r>
      <w:r w:rsidR="00315862">
        <w:rPr>
          <w:lang w:val="en-US"/>
        </w:rPr>
        <w:t>called Jsoup</w:t>
      </w:r>
      <w:sdt>
        <w:sdtPr>
          <w:rPr>
            <w:lang w:val="en-US"/>
          </w:rPr>
          <w:id w:val="-937357102"/>
          <w:citation/>
        </w:sdtPr>
        <w:sdtContent>
          <w:r w:rsidR="00315862">
            <w:rPr>
              <w:lang w:val="en-US"/>
            </w:rPr>
            <w:fldChar w:fldCharType="begin"/>
          </w:r>
          <w:r w:rsidR="00315862">
            <w:instrText xml:space="preserve"> CITATION Jon15 \l 2057 </w:instrText>
          </w:r>
          <w:r w:rsidR="00315862">
            <w:rPr>
              <w:lang w:val="en-US"/>
            </w:rPr>
            <w:fldChar w:fldCharType="separate"/>
          </w:r>
          <w:r w:rsidR="00315862">
            <w:rPr>
              <w:noProof/>
            </w:rPr>
            <w:t xml:space="preserve"> </w:t>
          </w:r>
          <w:r w:rsidR="00315862" w:rsidRPr="00315862">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Android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3" w:name="_Toc447981087"/>
      <w:r>
        <w:rPr>
          <w:lang w:val="en-US"/>
        </w:rPr>
        <w:t>App platform</w:t>
      </w:r>
      <w:bookmarkEnd w:id="13"/>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In an ideal situation the app would be useable on all mobile operating systems. Therefore I looked into the possibility of using PhoneGap</w:t>
      </w:r>
      <w:sdt>
        <w:sdtPr>
          <w:rPr>
            <w:lang w:val="en-US"/>
          </w:rPr>
          <w:id w:val="-828906988"/>
          <w:citation/>
        </w:sdtPr>
        <w:sdtContent>
          <w:r>
            <w:rPr>
              <w:lang w:val="en-US"/>
            </w:rPr>
            <w:fldChar w:fldCharType="begin"/>
          </w:r>
          <w:r>
            <w:instrText xml:space="preserve"> CITATION Ado16 \l 2057 </w:instrText>
          </w:r>
          <w:r>
            <w:rPr>
              <w:lang w:val="en-US"/>
            </w:rPr>
            <w:fldChar w:fldCharType="separate"/>
          </w:r>
          <w:r>
            <w:rPr>
              <w:noProof/>
            </w:rPr>
            <w:t xml:space="preserve"> </w:t>
          </w:r>
          <w:r w:rsidRPr="00E41D6C">
            <w:rPr>
              <w:noProof/>
            </w:rPr>
            <w:t>[5]</w:t>
          </w:r>
          <w:r>
            <w:rPr>
              <w:lang w:val="en-US"/>
            </w:rPr>
            <w:fldChar w:fldCharType="end"/>
          </w:r>
        </w:sdtContent>
      </w:sdt>
      <w:r>
        <w:rPr>
          <w:lang w:val="en-US"/>
        </w:rPr>
        <w:t>, a program which allows you to build cross-platform apps using HTML, CSS and JavaScript. I did some research into PhoneGap and found that it had mixed reviews online, an article on Roadfire Software</w:t>
      </w:r>
      <w:r w:rsidR="00613A58">
        <w:rPr>
          <w:lang w:val="en-US"/>
        </w:rPr>
        <w:t>’s</w:t>
      </w:r>
      <w:sdt>
        <w:sdtPr>
          <w:rPr>
            <w:lang w:val="en-US"/>
          </w:rPr>
          <w:id w:val="-1851632629"/>
          <w:citation/>
        </w:sdtPr>
        <w:sdtContent>
          <w:r>
            <w:rPr>
              <w:lang w:val="en-US"/>
            </w:rPr>
            <w:fldChar w:fldCharType="begin"/>
          </w:r>
          <w:r>
            <w:instrText xml:space="preserve"> CITATION Roa15 \l 2057 </w:instrText>
          </w:r>
          <w:r>
            <w:rPr>
              <w:lang w:val="en-US"/>
            </w:rPr>
            <w:fldChar w:fldCharType="separate"/>
          </w:r>
          <w:r>
            <w:rPr>
              <w:noProof/>
            </w:rPr>
            <w:t xml:space="preserve"> </w:t>
          </w:r>
          <w:r w:rsidRPr="00E41D6C">
            <w:rPr>
              <w:noProof/>
            </w:rPr>
            <w:t>[6]</w:t>
          </w:r>
          <w:r>
            <w:rPr>
              <w:lang w:val="en-US"/>
            </w:rPr>
            <w:fldChar w:fldCharType="end"/>
          </w:r>
        </w:sdtContent>
      </w:sdt>
      <w:r w:rsidR="00613A58">
        <w:rPr>
          <w:lang w:val="en-US"/>
        </w:rPr>
        <w:t xml:space="preserve"> website debated the pros and cons of using PhoneGap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The article suggests there is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application using PhoneGap. There is also some design issues due to mobile differences, for example android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Another reason why I decided to develop an app native to Android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PhoneGap.</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Android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A final factor which influenced choosing Android was its larger market share than any other mobile operating system available. According to IDC, at the second quarter of 2015 82.8% of mobile units shipped were Android devices</w:t>
      </w:r>
      <w:sdt>
        <w:sdtPr>
          <w:rPr>
            <w:lang w:val="en-US"/>
          </w:rPr>
          <w:id w:val="1817067834"/>
          <w:citation/>
        </w:sdtPr>
        <w:sdtContent>
          <w:r>
            <w:rPr>
              <w:lang w:val="en-US"/>
            </w:rPr>
            <w:fldChar w:fldCharType="begin"/>
          </w:r>
          <w:r>
            <w:instrText xml:space="preserve"> CITATION IDC15 \l 2057 </w:instrText>
          </w:r>
          <w:r>
            <w:rPr>
              <w:lang w:val="en-US"/>
            </w:rPr>
            <w:fldChar w:fldCharType="separate"/>
          </w:r>
          <w:r>
            <w:rPr>
              <w:noProof/>
            </w:rPr>
            <w:t xml:space="preserve"> </w:t>
          </w:r>
          <w:r w:rsidRPr="005032BC">
            <w:rPr>
              <w:noProof/>
            </w:rPr>
            <w:t>[8]</w:t>
          </w:r>
          <w:r>
            <w:rPr>
              <w:lang w:val="en-US"/>
            </w:rPr>
            <w:fldChar w:fldCharType="end"/>
          </w:r>
        </w:sdtContent>
      </w:sdt>
      <w:r>
        <w:rPr>
          <w:lang w:val="en-US"/>
        </w:rPr>
        <w:t xml:space="preserve">. This should result in 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4" w:name="_Toc444866607"/>
      <w:bookmarkStart w:id="15" w:name="_Toc447981088"/>
      <w:r>
        <w:lastRenderedPageBreak/>
        <w:t>Process</w:t>
      </w:r>
      <w:bookmarkEnd w:id="14"/>
      <w:bookmarkEnd w:id="15"/>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myself.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t xml:space="preserve">Initially there were no requirements set for this project and I </w:t>
      </w:r>
      <w:r>
        <w:t>had to meet with the Marketing Department in order to find what they wanted from the application.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 xml:space="preserve">Once a feature list has been created you can then start the next phase of planning by feature. Traditionally in feature driven development you assign features as classes to programmers in your development team, as this is an individual project the ownership of all the features belongs to myself.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Feature driven development has a strong emphasis on project tracking. Features are split into milestones,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6" w:name="_Toc192777707"/>
      <w:bookmarkStart w:id="17" w:name="_Toc222978596"/>
      <w:bookmarkStart w:id="18" w:name="_Toc444866608"/>
      <w:bookmarkStart w:id="19" w:name="_Toc447981089"/>
      <w:bookmarkEnd w:id="6"/>
      <w:r>
        <w:t>Design</w:t>
      </w:r>
      <w:bookmarkEnd w:id="16"/>
      <w:bookmarkEnd w:id="17"/>
      <w:bookmarkEnd w:id="18"/>
      <w:bookmarkEnd w:id="19"/>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Implementing features one after another also meant that many of the original designs were no longer adopted. In most cases a design would be made which would allow the feature to be built into the application, then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t>
      </w:r>
      <w:r w:rsidR="00E04271">
        <w:lastRenderedPageBreak/>
        <w:t>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activities in an android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0" w:name="_Toc222978597"/>
      <w:bookmarkStart w:id="21" w:name="_Toc444866609"/>
      <w:bookmarkStart w:id="22" w:name="_Toc447981090"/>
      <w:bookmarkStart w:id="23" w:name="_Toc192777708"/>
      <w:r>
        <w:t>Overall Architecture</w:t>
      </w:r>
      <w:bookmarkEnd w:id="20"/>
      <w:bookmarkEnd w:id="21"/>
      <w:bookmarkEnd w:id="22"/>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Before the user can view the content on the application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applications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application,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4" w:name="_Toc447981091"/>
      <w:r>
        <w:t>Data Storage</w:t>
      </w:r>
      <w:bookmarkEnd w:id="24"/>
    </w:p>
    <w:p w:rsidR="00D90CA4" w:rsidRDefault="00D90CA4" w:rsidP="00A1565B">
      <w:pPr>
        <w:jc w:val="both"/>
      </w:pPr>
      <w:r>
        <w:t>The data used to populate the pages within the app needs to be stored within a data structure. There are five possible storage options listed on the Android Developer’s website</w:t>
      </w:r>
      <w:sdt>
        <w:sdtPr>
          <w:id w:val="1219160745"/>
          <w:citation/>
        </w:sdtPr>
        <w:sdtContent>
          <w:r>
            <w:fldChar w:fldCharType="begin"/>
          </w:r>
          <w:r>
            <w:instrText xml:space="preserve"> CITATION Goo161 \l 2057 </w:instrText>
          </w:r>
          <w:r>
            <w:fldChar w:fldCharType="separate"/>
          </w:r>
          <w:r>
            <w:rPr>
              <w:noProof/>
            </w:rPr>
            <w:t xml:space="preserve"> </w:t>
          </w:r>
          <w:r w:rsidRPr="00D90CA4">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Shared preferences is generally used to store user choices such </w:t>
      </w:r>
      <w:r>
        <w:lastRenderedPageBreak/>
        <w:t xml:space="preserve">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application.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application to become unstable. </w:t>
      </w:r>
    </w:p>
    <w:p w:rsidR="00A11B8A" w:rsidRDefault="00A11B8A" w:rsidP="004C12FA">
      <w:pPr>
        <w:pStyle w:val="Heading2"/>
      </w:pPr>
      <w:bookmarkStart w:id="25" w:name="_Toc222978598"/>
      <w:bookmarkStart w:id="26" w:name="_Toc444866610"/>
      <w:bookmarkStart w:id="27" w:name="_Toc447981092"/>
      <w:r>
        <w:t>Detailed Design</w:t>
      </w:r>
      <w:bookmarkEnd w:id="25"/>
      <w:bookmarkEnd w:id="26"/>
      <w:bookmarkEnd w:id="27"/>
      <w:r>
        <w:t xml:space="preserve"> </w:t>
      </w:r>
    </w:p>
    <w:p w:rsidR="00EA2A56" w:rsidRPr="00EA2A56" w:rsidRDefault="00E72DE9" w:rsidP="00E378E3">
      <w:pPr>
        <w:jc w:val="both"/>
      </w:pPr>
      <w:r>
        <w:t xml:space="preserve">This section contains </w:t>
      </w:r>
      <w:r w:rsidR="00971A1D">
        <w:t xml:space="preserve">added detail on the application’s design, where appropriate classes will be discussed individually, but in some cases classes were very similar and therefore do not require individual deliberation. </w:t>
      </w:r>
    </w:p>
    <w:p w:rsidR="00EA2A56" w:rsidRDefault="00971A1D" w:rsidP="004C12FA">
      <w:pPr>
        <w:pStyle w:val="Heading3"/>
      </w:pPr>
      <w:bookmarkStart w:id="28" w:name="_Toc447981093"/>
      <w:r>
        <w:t>Class – AppData</w:t>
      </w:r>
      <w:bookmarkEnd w:id="28"/>
    </w:p>
    <w:p w:rsidR="00971A1D" w:rsidRDefault="000229A9" w:rsidP="00E378E3">
      <w:pPr>
        <w:jc w:val="both"/>
      </w:pPr>
      <w:r>
        <w:t>This is the</w:t>
      </w:r>
      <w:r w:rsidR="00E13AF4">
        <w:t xml:space="preserve"> first class to run </w:t>
      </w:r>
      <w:r w:rsidR="00971A1D">
        <w:t>w</w:t>
      </w:r>
      <w:r w:rsidR="00327FFB">
        <w:t>hen the application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AppData’s onCreate after the layout file has been linked and any elements initiated. </w:t>
      </w:r>
    </w:p>
    <w:p w:rsidR="00135FBE" w:rsidRDefault="00135FBE" w:rsidP="00E378E3">
      <w:pPr>
        <w:jc w:val="both"/>
      </w:pPr>
    </w:p>
    <w:p w:rsidR="00135FBE" w:rsidRDefault="00135FBE" w:rsidP="00E378E3">
      <w:pPr>
        <w:jc w:val="both"/>
      </w:pPr>
      <w:r>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t>
      </w:r>
      <w:r>
        <w:lastRenderedPageBreak/>
        <w:t xml:space="preserve">within the application as it needs to connect to each page, manipulate the data and finally save it on the device. </w:t>
      </w:r>
      <w:r w:rsidR="0061247C">
        <w:t>As this method is going to use the device’s network it must be run as part of a thread or AsyncTask.</w:t>
      </w:r>
    </w:p>
    <w:p w:rsidR="0061247C" w:rsidRDefault="0061247C" w:rsidP="00E378E3">
      <w:pPr>
        <w:jc w:val="both"/>
      </w:pPr>
    </w:p>
    <w:p w:rsidR="0061247C" w:rsidRDefault="0061247C" w:rsidP="00E378E3">
      <w:pPr>
        <w:jc w:val="both"/>
      </w:pPr>
      <w:r>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Jsoup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application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Each method for generating the applications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If the content is outputted in different formats then multiple save methods may be required. For example a different save method for saving strings and saving arrays.</w:t>
      </w:r>
      <w:r w:rsidR="008038BD">
        <w:t xml:space="preserve"> </w:t>
      </w:r>
    </w:p>
    <w:p w:rsidR="00685DFF" w:rsidRDefault="00685DFF" w:rsidP="00685DFF">
      <w:pPr>
        <w:pStyle w:val="Heading3"/>
      </w:pPr>
      <w:bookmarkStart w:id="29" w:name="_Toc447981094"/>
      <w:r>
        <w:t>Class – MainMenu</w:t>
      </w:r>
      <w:bookmarkEnd w:id="29"/>
    </w:p>
    <w:p w:rsidR="00685DFF" w:rsidRDefault="008279E6" w:rsidP="008279E6">
      <w:pPr>
        <w:jc w:val="both"/>
      </w:pPr>
      <w:r>
        <w:t xml:space="preserve">This class runs the code behind the menu’s user interface. Regardless of the layout of the final menu screen this class has one main function, to provide navigation to the applications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which runs on start up within the AppData class to</w:t>
      </w:r>
      <w:r w:rsidR="00466F9F">
        <w:t xml:space="preserve"> also</w:t>
      </w:r>
      <w:r w:rsidR="001D52F6">
        <w:t xml:space="preserve"> generate content. This means instead of creating a new method an intent can be called to start the AppData class again. </w:t>
      </w:r>
    </w:p>
    <w:p w:rsidR="00CF51B8" w:rsidRDefault="00CF51B8" w:rsidP="008279E6">
      <w:pPr>
        <w:jc w:val="both"/>
      </w:pPr>
    </w:p>
    <w:p w:rsidR="00E444E2" w:rsidRDefault="00CF51B8" w:rsidP="008279E6">
      <w:pPr>
        <w:jc w:val="both"/>
      </w:pPr>
      <w:r>
        <w:t xml:space="preserve">The final method used within this app is to override Android’s handling of pressing the back button. Ordinarily if the back button is pressed then the app will move to the current activity’s parent activity </w:t>
      </w:r>
      <w:r w:rsidR="004B661A">
        <w:t>(</w:t>
      </w:r>
      <w:r>
        <w:t>which is de</w:t>
      </w:r>
      <w:r w:rsidR="004B661A">
        <w:t>clared in the Android Manifesto)</w:t>
      </w:r>
      <w:r>
        <w:t xml:space="preserve"> if there is no parent activity then it will rewind to the last used activity. As the menu is the applications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0" w:name="_Toc447981095"/>
      <w:r>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0"/>
      <w:r w:rsidR="005B0074">
        <w:t xml:space="preserve"> </w:t>
      </w:r>
    </w:p>
    <w:p w:rsidR="00B54028" w:rsidRDefault="00B54028" w:rsidP="00DC378F">
      <w:pPr>
        <w:jc w:val="both"/>
      </w:pPr>
      <w:r>
        <w:t xml:space="preserve">Within the application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lastRenderedPageBreak/>
        <w:t xml:space="preserve">Present in all activities within an Android application is </w:t>
      </w:r>
      <w:r w:rsidR="00AD0BDD">
        <w:t>an</w:t>
      </w:r>
      <w:r>
        <w:t xml:space="preserve"> onCreate method and these five activities are no different. </w:t>
      </w:r>
      <w:r w:rsidR="00AD0BDD">
        <w:t xml:space="preserve">The onCreate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application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1" w:name="_Toc447981096"/>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1"/>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Content>
          <w:r>
            <w:fldChar w:fldCharType="begin"/>
          </w:r>
          <w:r>
            <w:instrText xml:space="preserve"> CITATION Abe162 \l 2057 </w:instrText>
          </w:r>
          <w:r>
            <w:fldChar w:fldCharType="separate"/>
          </w:r>
          <w:r>
            <w:rPr>
              <w:noProof/>
            </w:rPr>
            <w:t xml:space="preserve"> </w:t>
          </w:r>
          <w:r w:rsidRPr="00D1694A">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xclude the following sections; What’s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an intent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Jsoup library functions, parsing string data into a document, selecting the needed content and finally returning four separate outputs. These outputs can be displayed immediately as part of the method, </w:t>
      </w:r>
      <w:r>
        <w:lastRenderedPageBreak/>
        <w:t xml:space="preserve">though it is a better idea to store them as class variables and </w:t>
      </w:r>
      <w:r w:rsidR="00F03FCA">
        <w:t>the</w:t>
      </w:r>
      <w:r w:rsidR="009F457B">
        <w:t>n assign them to android views; t</w:t>
      </w:r>
      <w:r w:rsidR="00F03FCA">
        <w:t>his should hopefully reduce data loss when switching between sections.</w:t>
      </w:r>
    </w:p>
    <w:p w:rsidR="00F03FCA" w:rsidRDefault="00F03FCA" w:rsidP="00D1694A">
      <w:pPr>
        <w:jc w:val="both"/>
      </w:pPr>
    </w:p>
    <w:p w:rsidR="00F03FCA" w:rsidRDefault="00F03FCA" w:rsidP="00D1694A">
      <w:pPr>
        <w:jc w:val="both"/>
      </w:pPr>
      <w:r>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2" w:name="_Toc447981097"/>
      <w:r>
        <w:t>Classes C</w:t>
      </w:r>
      <w:r w:rsidR="00AD6438">
        <w:t xml:space="preserve">ontaining </w:t>
      </w:r>
      <w:r>
        <w:t>M</w:t>
      </w:r>
      <w:r w:rsidR="00AD6438">
        <w:t xml:space="preserve">ultiple </w:t>
      </w:r>
      <w:r>
        <w:t>L</w:t>
      </w:r>
      <w:r w:rsidR="00AD6438">
        <w:t xml:space="preserve">ayout </w:t>
      </w:r>
      <w:r>
        <w:t>R</w:t>
      </w:r>
      <w:r w:rsidR="00AD6438">
        <w:t>esources – Getting Here</w:t>
      </w:r>
      <w:bookmarkEnd w:id="32"/>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application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r w:rsidR="00327FFB">
        <w:t>en</w:t>
      </w:r>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onCreate activity and the load from file method which has been used throughout the other classes within the application. </w:t>
      </w:r>
    </w:p>
    <w:p w:rsidR="00A110AA" w:rsidRDefault="00A110AA" w:rsidP="00AD6438">
      <w:pPr>
        <w:jc w:val="both"/>
      </w:pPr>
    </w:p>
    <w:p w:rsidR="00A110AA" w:rsidRDefault="00A110AA" w:rsidP="00A110AA">
      <w:pPr>
        <w:pStyle w:val="Heading3"/>
      </w:pPr>
      <w:bookmarkStart w:id="33" w:name="_Toc447981098"/>
      <w:r>
        <w:t xml:space="preserve">Classes </w:t>
      </w:r>
      <w:r w:rsidR="003061E5">
        <w:t>C</w:t>
      </w:r>
      <w:r>
        <w:t xml:space="preserve">ontaining </w:t>
      </w:r>
      <w:r w:rsidR="003061E5">
        <w:t>Multiple L</w:t>
      </w:r>
      <w:r>
        <w:t xml:space="preserve">ayout </w:t>
      </w:r>
      <w:r w:rsidR="003061E5">
        <w:t>R</w:t>
      </w:r>
      <w:r>
        <w:t>esources – Undergraduate/Postgraduate Courses</w:t>
      </w:r>
      <w:bookmarkEnd w:id="33"/>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application’s content originates</w:t>
      </w:r>
      <w:r>
        <w:t>,</w:t>
      </w:r>
      <w:r w:rsidR="00A110AA">
        <w:t xml:space="preserve"> the courses are listed first by department, then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can be selected to change the list.  When the tab is selected a different div element is shown on screen</w:t>
      </w:r>
      <w:r>
        <w:t>,</w:t>
      </w:r>
      <w:r w:rsidR="0004578C">
        <w:t xml:space="preserve"> I will need to make use of these separate div elements when fetching the data using Jsoup.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 xml:space="preserve">s text as well as </w:t>
      </w:r>
      <w:r>
        <w:lastRenderedPageBreak/>
        <w:t>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Android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onCreate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133CBA">
        <w:t>application.</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4948BF" w:rsidRPr="00DC378F" w:rsidRDefault="004948BF" w:rsidP="00D1694A">
      <w:pPr>
        <w:jc w:val="both"/>
      </w:pPr>
    </w:p>
    <w:p w:rsidR="00A11B8A" w:rsidRDefault="00A11B8A" w:rsidP="004C12FA">
      <w:pPr>
        <w:pStyle w:val="Heading2"/>
      </w:pPr>
      <w:bookmarkStart w:id="34" w:name="_Toc222978600"/>
      <w:bookmarkStart w:id="35" w:name="_Toc444866612"/>
      <w:bookmarkStart w:id="36" w:name="_Toc447981099"/>
      <w:r>
        <w:lastRenderedPageBreak/>
        <w:t>User Interface Design</w:t>
      </w:r>
      <w:bookmarkEnd w:id="34"/>
      <w:bookmarkEnd w:id="35"/>
      <w:bookmarkEnd w:id="36"/>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application is being developed for the Marketing Department and </w:t>
      </w:r>
      <w:r w:rsidR="009F3EC9">
        <w:t>could potentially be</w:t>
      </w:r>
      <w:r>
        <w:t xml:space="preserve"> representing Aberystwyth University it is vital that the application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Content>
          <w:r w:rsidR="00892DF8">
            <w:fldChar w:fldCharType="begin"/>
          </w:r>
          <w:r w:rsidR="00892DF8">
            <w:instrText xml:space="preserve"> CITATION Abe14 \l 2057 </w:instrText>
          </w:r>
          <w:r w:rsidR="00892DF8">
            <w:fldChar w:fldCharType="separate"/>
          </w:r>
          <w:r w:rsidR="00892DF8">
            <w:rPr>
              <w:noProof/>
            </w:rPr>
            <w:t xml:space="preserve"> </w:t>
          </w:r>
          <w:r w:rsidR="00892DF8" w:rsidRPr="00892DF8">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applications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application needs to have an xml layout file in order for the activity to be displayed on screen. For some activities the content would be similar and therefore the layout file could be shared. This </w:t>
      </w:r>
      <w:r w:rsidR="004766D1">
        <w:t>will improve the consistency in the application’s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The sections below contain more detail on individual aspects of the application. For some of the sections I have included mock up designs created using a free online user interface design tool called Fluid UI</w:t>
      </w:r>
      <w:sdt>
        <w:sdtPr>
          <w:id w:val="-278270296"/>
          <w:citation/>
        </w:sdtPr>
        <w:sdtContent>
          <w:r>
            <w:fldChar w:fldCharType="begin"/>
          </w:r>
          <w:r>
            <w:instrText xml:space="preserve"> CITATION Flu16 \l 2057 </w:instrText>
          </w:r>
          <w:r>
            <w:fldChar w:fldCharType="separate"/>
          </w:r>
          <w:r>
            <w:rPr>
              <w:noProof/>
            </w:rPr>
            <w:t xml:space="preserve"> </w:t>
          </w:r>
          <w:r w:rsidRPr="00184ABA">
            <w:rPr>
              <w:noProof/>
            </w:rPr>
            <w:t>[12]</w:t>
          </w:r>
          <w:r>
            <w:fldChar w:fldCharType="end"/>
          </w:r>
        </w:sdtContent>
      </w:sdt>
      <w:r>
        <w:t>.</w:t>
      </w:r>
    </w:p>
    <w:p w:rsidR="00E33EE5" w:rsidRDefault="00E33EE5" w:rsidP="00F178F3">
      <w:pPr>
        <w:jc w:val="both"/>
      </w:pPr>
    </w:p>
    <w:p w:rsidR="00E33EE5" w:rsidRDefault="00E33EE5" w:rsidP="00E33EE5">
      <w:pPr>
        <w:pStyle w:val="Heading3"/>
      </w:pPr>
      <w:bookmarkStart w:id="37" w:name="_Toc447981100"/>
      <w:r>
        <w:t>Menu Design</w:t>
      </w:r>
      <w:bookmarkEnd w:id="37"/>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application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One of my first ideas was to use a library for the menu page, I looked at a few options online at Android Arsenal</w:t>
      </w:r>
      <w:sdt>
        <w:sdtPr>
          <w:id w:val="384367918"/>
          <w:citation/>
        </w:sdtPr>
        <w:sdtContent>
          <w:r>
            <w:fldChar w:fldCharType="begin"/>
          </w:r>
          <w:r>
            <w:instrText xml:space="preserve"> CITATION And161 \l 2057 </w:instrText>
          </w:r>
          <w:r>
            <w:fldChar w:fldCharType="separate"/>
          </w:r>
          <w:r>
            <w:rPr>
              <w:noProof/>
            </w:rPr>
            <w:t xml:space="preserve"> </w:t>
          </w:r>
          <w:r w:rsidRPr="00247A06">
            <w:rPr>
              <w:noProof/>
            </w:rPr>
            <w:t>[12]</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Androids navigation drawer, where a menu bar appears when the user swipes across the screen or selects the menu button in the upper left of the screen. This menu style is commonly used within Android applications and it became 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lastRenderedPageBreak/>
        <w:t xml:space="preserve">Initially it was hard to choose a design for the menu as I was unsure how the content would all come together. </w:t>
      </w:r>
      <w:r w:rsidR="008D62AC">
        <w:t>So</w:t>
      </w:r>
      <w:r>
        <w:t xml:space="preserve"> I started </w:t>
      </w:r>
      <w:r w:rsidR="003F4A71">
        <w:t xml:space="preserve">working towards implementing a navigation drawer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Content>
          <w:r w:rsidR="009F512C">
            <w:fldChar w:fldCharType="begin"/>
          </w:r>
          <w:r w:rsidR="009F512C">
            <w:instrText xml:space="preserve"> CITATION Ris15 \l 2057 </w:instrText>
          </w:r>
          <w:r w:rsidR="009F512C">
            <w:fldChar w:fldCharType="separate"/>
          </w:r>
          <w:r w:rsidR="009F512C">
            <w:rPr>
              <w:noProof/>
            </w:rPr>
            <w:t xml:space="preserve"> </w:t>
          </w:r>
          <w:r w:rsidR="009F512C" w:rsidRPr="009F512C">
            <w:rPr>
              <w:noProof/>
            </w:rPr>
            <w:t>[13]</w:t>
          </w:r>
          <w:r w:rsidR="009F512C">
            <w:fldChar w:fldCharType="end"/>
          </w:r>
        </w:sdtContent>
      </w:sdt>
      <w:r w:rsidR="009F512C">
        <w:t xml:space="preserve"> which I used alongside the navigation drawers developers page on the Android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navigation drawer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navigation drawer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E33EE5">
      <w:pPr>
        <w:jc w:val="both"/>
      </w:pPr>
    </w:p>
    <w:p w:rsidR="003061E5" w:rsidRDefault="003061E5" w:rsidP="003061E5">
      <w:pPr>
        <w:pStyle w:val="Heading3"/>
      </w:pPr>
      <w:bookmarkStart w:id="38" w:name="_Toc447981101"/>
      <w:r>
        <w:t>Single Page topic areas</w:t>
      </w:r>
      <w:bookmarkEnd w:id="38"/>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application’s pages on larger devices when the default back button may be away from the natural hand position. </w:t>
      </w:r>
    </w:p>
    <w:p w:rsidR="00D36A81" w:rsidRDefault="00D36A81" w:rsidP="00184ABA">
      <w:pPr>
        <w:jc w:val="both"/>
      </w:pPr>
    </w:p>
    <w:p w:rsidR="00762BFA" w:rsidRDefault="00522384" w:rsidP="00503EE8">
      <w:pPr>
        <w:jc w:val="both"/>
      </w:pPr>
      <w:r>
        <w:rPr>
          <w:noProof/>
          <w:lang w:eastAsia="en-GB"/>
        </w:rPr>
        <mc:AlternateContent>
          <mc:Choice Requires="wpg">
            <w:drawing>
              <wp:anchor distT="0" distB="0" distL="114300" distR="114300" simplePos="0" relativeHeight="251657216" behindDoc="0" locked="0" layoutInCell="1" allowOverlap="1">
                <wp:simplePos x="0" y="0"/>
                <wp:positionH relativeFrom="column">
                  <wp:posOffset>752475</wp:posOffset>
                </wp:positionH>
                <wp:positionV relativeFrom="paragraph">
                  <wp:posOffset>810895</wp:posOffset>
                </wp:positionV>
                <wp:extent cx="3762375" cy="2287270"/>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3762375" cy="2287270"/>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C834E5" w:rsidRPr="00C31EE5" w:rsidRDefault="00C834E5" w:rsidP="00522384">
                              <w:pPr>
                                <w:pStyle w:val="Caption"/>
                                <w:rPr>
                                  <w:noProof/>
                                  <w:szCs w:val="24"/>
                                </w:rPr>
                              </w:pPr>
                              <w:r>
                                <w:t xml:space="preserve">Figure </w:t>
                              </w:r>
                              <w:fldSimple w:instr=" SEQ Figure \* ARABIC ">
                                <w:r w:rsidR="001C27E2">
                                  <w:rPr>
                                    <w:noProof/>
                                  </w:rPr>
                                  <w:t>2</w:t>
                                </w:r>
                              </w:fldSimple>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 o:spid="_x0000_s1029" style="position:absolute;left:0;text-align:left;margin-left:59.25pt;margin-top:63.85pt;width:296.25pt;height:180.1pt;z-index:251657216"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3"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4"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C834E5" w:rsidRPr="00C31EE5" w:rsidRDefault="00C834E5" w:rsidP="00522384">
                        <w:pPr>
                          <w:pStyle w:val="Caption"/>
                          <w:rPr>
                            <w:noProof/>
                            <w:szCs w:val="24"/>
                          </w:rPr>
                        </w:pPr>
                        <w:r>
                          <w:t xml:space="preserve">Figure </w:t>
                        </w:r>
                        <w:fldSimple w:instr=" SEQ Figure \* ARABIC ">
                          <w:r w:rsidR="001C27E2">
                            <w:rPr>
                              <w:noProof/>
                            </w:rPr>
                            <w:t>2</w:t>
                          </w:r>
                        </w:fldSimple>
                        <w:r>
                          <w:t xml:space="preserve"> Designs for single page topics</w:t>
                        </w:r>
                      </w:p>
                    </w:txbxContent>
                  </v:textbox>
                </v:shape>
                <w10:wrap type="topAndBottom"/>
              </v:group>
            </w:pict>
          </mc:Fallback>
        </mc:AlternateContent>
      </w:r>
      <w:r w:rsidR="00D36A81">
        <w:t xml:space="preserve">The next area of the design to focus on is the area for displaying content. Depending on how the data is stored an Android </w:t>
      </w:r>
      <w:r w:rsidR="00D65FF2">
        <w:t>Text View</w:t>
      </w:r>
      <w:r w:rsidR="00D36A81">
        <w:t xml:space="preserve"> or </w:t>
      </w:r>
      <w:r w:rsidR="00D65FF2">
        <w:t>Web View</w:t>
      </w:r>
      <w:r w:rsidR="00D36A81">
        <w:t xml:space="preserve"> will be used to present the content. There are two options for the colour scheme here; yellow background with navy text or white background with black text.  Below are two preview</w:t>
      </w:r>
      <w:r w:rsidR="00762BFA">
        <w:t>s of</w:t>
      </w:r>
      <w:r w:rsidR="00D36A81">
        <w:t xml:space="preserve"> the potential designs. </w:t>
      </w:r>
    </w:p>
    <w:p w:rsidR="000D02C0" w:rsidRDefault="000D02C0" w:rsidP="001B7D9C">
      <w:pPr>
        <w:jc w:val="both"/>
      </w:pPr>
    </w:p>
    <w:p w:rsidR="00762BFA" w:rsidRDefault="001B7D9C" w:rsidP="000D02C0">
      <w:pPr>
        <w:jc w:val="both"/>
      </w:pPr>
      <w:r>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1B7D9C" w:rsidRDefault="001B7D9C" w:rsidP="001B7D9C">
      <w:pPr>
        <w:pStyle w:val="Heading3"/>
      </w:pPr>
      <w:bookmarkStart w:id="39" w:name="_Toc447981102"/>
      <w:r>
        <w:t>Pages Containing Large Amounts of Content</w:t>
      </w:r>
      <w:bookmarkEnd w:id="39"/>
      <w:r>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application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below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522384" w:rsidP="00762BFA">
      <w:r>
        <w:rPr>
          <w:noProof/>
          <w:lang w:eastAsia="en-GB"/>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263525</wp:posOffset>
                </wp:positionV>
                <wp:extent cx="5267325" cy="4000500"/>
                <wp:effectExtent l="0" t="0" r="9525" b="0"/>
                <wp:wrapTopAndBottom/>
                <wp:docPr id="12" name="Group 12"/>
                <wp:cNvGraphicFramePr/>
                <a:graphic xmlns:a="http://schemas.openxmlformats.org/drawingml/2006/main">
                  <a:graphicData uri="http://schemas.microsoft.com/office/word/2010/wordprocessingGroup">
                    <wpg:wgp>
                      <wpg:cNvGrpSpPr/>
                      <wpg:grpSpPr>
                        <a:xfrm>
                          <a:off x="0" y="0"/>
                          <a:ext cx="5267325" cy="4000500"/>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C834E5" w:rsidRPr="005A0082" w:rsidRDefault="00C834E5" w:rsidP="00522384">
                              <w:pPr>
                                <w:pStyle w:val="Caption"/>
                                <w:rPr>
                                  <w:noProof/>
                                  <w:szCs w:val="24"/>
                                </w:rPr>
                              </w:pPr>
                              <w:r>
                                <w:t xml:space="preserve">Figure </w:t>
                              </w:r>
                              <w:fldSimple w:instr=" SEQ Figure \* ARABIC ">
                                <w:r w:rsidR="001C27E2">
                                  <w:rPr>
                                    <w:noProof/>
                                  </w:rPr>
                                  <w:t>3</w:t>
                                </w:r>
                              </w:fldSimple>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 o:spid="_x0000_s1034" style="position:absolute;margin-left:0;margin-top:20.75pt;width:414.75pt;height:315pt;z-index:251660288"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7"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8"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C834E5" w:rsidRPr="005A0082" w:rsidRDefault="00C834E5" w:rsidP="00522384">
                        <w:pPr>
                          <w:pStyle w:val="Caption"/>
                          <w:rPr>
                            <w:noProof/>
                            <w:szCs w:val="24"/>
                          </w:rPr>
                        </w:pPr>
                        <w:r>
                          <w:t xml:space="preserve">Figure </w:t>
                        </w:r>
                        <w:fldSimple w:instr=" SEQ Figure \* ARABIC ">
                          <w:r w:rsidR="001C27E2">
                            <w:rPr>
                              <w:noProof/>
                            </w:rPr>
                            <w:t>3</w:t>
                          </w:r>
                        </w:fldSimple>
                        <w:r>
                          <w:t xml:space="preserve"> Potential designs for pages with a large amount of content</w:t>
                        </w:r>
                      </w:p>
                    </w:txbxContent>
                  </v:textbox>
                </v:shape>
                <w10:wrap type="topAndBottom"/>
              </v:group>
            </w:pict>
          </mc:Fallback>
        </mc:AlternateContent>
      </w:r>
    </w:p>
    <w:p w:rsidR="00762BFA" w:rsidRPr="00762BFA" w:rsidRDefault="00762BFA" w:rsidP="00762BFA"/>
    <w:p w:rsidR="00762BFA" w:rsidRPr="00762BFA" w:rsidRDefault="00762BFA" w:rsidP="00762BFA"/>
    <w:p w:rsidR="00762BFA" w:rsidRPr="00762BFA" w:rsidRDefault="00A612DA" w:rsidP="00762BFA">
      <w:r>
        <w:lastRenderedPageBreak/>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EA2A56" w:rsidRDefault="00FF1AA9" w:rsidP="004C12FA">
      <w:pPr>
        <w:pStyle w:val="Heading2"/>
      </w:pPr>
      <w:bookmarkStart w:id="40" w:name="_Toc447981103"/>
      <w:r>
        <w:t>Jsoup</w:t>
      </w:r>
      <w:bookmarkEnd w:id="40"/>
    </w:p>
    <w:p w:rsidR="00A11B8A" w:rsidRDefault="00E013F6" w:rsidP="00E013F6">
      <w:pPr>
        <w:jc w:val="both"/>
      </w:pPr>
      <w:r>
        <w:t xml:space="preserve">To generate content for the app I planned to use the Jsoup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r>
        <w:t xml:space="preserve">Jsoup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applications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t xml:space="preserve">There is potential for Jsoup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be a way to revert back to the last working version of the application. But what Jsoup does offer is an easy way to maintain the app as the content is automatically generated. This means that if the Marketing Department update content on topic’s webpages then the changes should be naturally mirrored within the app. Using Jsoup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application will be simpler for the Marketing Department to maintain in the future. </w:t>
      </w:r>
      <w:r w:rsidR="001B459E">
        <w:br w:type="page"/>
      </w:r>
    </w:p>
    <w:p w:rsidR="00806CFF" w:rsidRDefault="00711DBE" w:rsidP="004C12FA">
      <w:pPr>
        <w:pStyle w:val="Heading1"/>
      </w:pPr>
      <w:bookmarkStart w:id="41" w:name="_Toc222978602"/>
      <w:bookmarkStart w:id="42" w:name="_Toc444866614"/>
      <w:bookmarkStart w:id="43" w:name="_Toc447981104"/>
      <w:r>
        <w:lastRenderedPageBreak/>
        <w:t>Implementation</w:t>
      </w:r>
      <w:bookmarkEnd w:id="23"/>
      <w:bookmarkEnd w:id="41"/>
      <w:bookmarkEnd w:id="42"/>
      <w:bookmarkEnd w:id="43"/>
    </w:p>
    <w:p w:rsidR="00107B2E" w:rsidRPr="00BD5757" w:rsidRDefault="00107B2E" w:rsidP="00D61D84">
      <w:pPr>
        <w:jc w:val="both"/>
        <w:rPr>
          <w:color w:val="FF0000"/>
          <w:lang w:val="en-US"/>
        </w:rPr>
      </w:pPr>
      <w:bookmarkStart w:id="44" w:name="_Toc192777712"/>
      <w:r w:rsidRPr="00BD5757">
        <w:rPr>
          <w:color w:val="FF0000"/>
          <w:lang w:val="en-US"/>
        </w:rPr>
        <w:t>The implementation should look at any issues you encountered as you tried to implement your design. During the work, you might have found that elements of your design were unnecessary or overly complex</w:t>
      </w:r>
      <w:r w:rsidR="007A66BC" w:rsidRPr="00BD5757">
        <w:rPr>
          <w:color w:val="FF0000"/>
          <w:lang w:val="en-US"/>
        </w:rPr>
        <w:t>;</w:t>
      </w:r>
      <w:r w:rsidRPr="00BD5757">
        <w:rPr>
          <w:color w:val="FF0000"/>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BD5757" w:rsidRDefault="00107B2E" w:rsidP="00D61D84">
      <w:pPr>
        <w:jc w:val="both"/>
        <w:rPr>
          <w:color w:val="FF0000"/>
          <w:lang w:val="en-US"/>
        </w:rPr>
      </w:pPr>
    </w:p>
    <w:p w:rsidR="00107B2E" w:rsidRPr="00BD5757" w:rsidRDefault="00107B2E" w:rsidP="00D61D84">
      <w:pPr>
        <w:jc w:val="both"/>
        <w:rPr>
          <w:color w:val="FF0000"/>
          <w:lang w:val="en-US"/>
        </w:rPr>
      </w:pPr>
      <w:r w:rsidRPr="00BD5757">
        <w:rPr>
          <w:color w:val="FF0000"/>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Pr="00BD5757" w:rsidRDefault="00ED1CB7" w:rsidP="00D61D84">
      <w:pPr>
        <w:jc w:val="both"/>
        <w:rPr>
          <w:color w:val="FF0000"/>
        </w:rPr>
      </w:pPr>
    </w:p>
    <w:p w:rsidR="007F6440" w:rsidRDefault="00ED1CB7" w:rsidP="00D61D84">
      <w:pPr>
        <w:jc w:val="both"/>
        <w:rPr>
          <w:color w:val="FF0000"/>
        </w:rPr>
      </w:pPr>
      <w:r w:rsidRPr="00BD5757">
        <w:rPr>
          <w:color w:val="FF0000"/>
        </w:rPr>
        <w:t xml:space="preserve">You can conclude this section by reviewing the end of the implementation stage against the planned requirements. </w:t>
      </w:r>
    </w:p>
    <w:p w:rsidR="007F6440" w:rsidRDefault="007F6440" w:rsidP="00D61D84">
      <w:pPr>
        <w:jc w:val="both"/>
        <w:rPr>
          <w:color w:val="FF0000"/>
        </w:rPr>
      </w:pPr>
    </w:p>
    <w:p w:rsidR="002C5A06" w:rsidRDefault="007F6440" w:rsidP="00D61D84">
      <w:pPr>
        <w:jc w:val="both"/>
      </w:pPr>
      <w:r>
        <w:t>During the implementation phase I adhered to the methodology I had planned to use throughout the project. During this stage I worked towards adding each feature to the final build one at a time, I</w:t>
      </w:r>
      <w:r w:rsidR="002C5A06">
        <w:t xml:space="preserve"> believe this helped me to develop a better understanding of the application and the relationships between each feature. </w:t>
      </w:r>
    </w:p>
    <w:p w:rsidR="002C5A06" w:rsidRDefault="002C5A06" w:rsidP="00D61D84">
      <w:pPr>
        <w:jc w:val="both"/>
      </w:pPr>
    </w:p>
    <w:p w:rsidR="003C3F62" w:rsidRDefault="002C5A06" w:rsidP="00D61D84">
      <w:pPr>
        <w:jc w:val="both"/>
      </w:pPr>
      <w:r>
        <w:t xml:space="preserve">The methodology forced me at times to change my designs as I learnt </w:t>
      </w:r>
      <w:r w:rsidR="003C3F62">
        <w:t xml:space="preserve">of </w:t>
      </w:r>
      <w:r>
        <w:t xml:space="preserve">better ways to implement my plans and also encountered problems which could not be addressed by my original designs. I think this was important as changing my designs and having a dynamic approach allowed me to practise many aspects of feature driven development as well as agile software development. </w:t>
      </w:r>
    </w:p>
    <w:p w:rsidR="003C3F62" w:rsidRDefault="003C3F62" w:rsidP="00D61D84">
      <w:pPr>
        <w:jc w:val="both"/>
      </w:pPr>
    </w:p>
    <w:p w:rsidR="007F0515" w:rsidRDefault="003C3F62" w:rsidP="00D61D84">
      <w:pPr>
        <w:jc w:val="both"/>
      </w:pPr>
      <w:r>
        <w:t xml:space="preserve">One principle of agile methodology which I personally think is important is to regularly produce working software, I believe it gives you an indication of how much the project has progressed and also provides motivation as you can see the result of your work. </w:t>
      </w:r>
      <w:r w:rsidR="0006269B">
        <w:t xml:space="preserve">By working through the feature list the application slowly comes together and </w:t>
      </w:r>
      <w:r w:rsidR="00B249E1">
        <w:t xml:space="preserve">you can produce working software both at the end of each completed feature and also as smaller tasks which make up a feature are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worked towards including pages for topic areas before I created a comprehensive user interface. My thoughts were that the user interface side of the app could be fine-tuned once all the content was incorporated</w:t>
      </w:r>
      <w:r w:rsidR="00652401">
        <w:t xml:space="preserve"> so I first created a menu screen based around the navigation drawer in order to add and test content. </w:t>
      </w:r>
    </w:p>
    <w:p w:rsidR="007F0515" w:rsidRDefault="00B7513C" w:rsidP="007F0515">
      <w:pPr>
        <w:pStyle w:val="Heading2"/>
        <w:rPr>
          <w:sz w:val="32"/>
          <w:szCs w:val="32"/>
        </w:rPr>
      </w:pPr>
      <w:bookmarkStart w:id="45" w:name="_Toc447981105"/>
      <w:r>
        <w:t>Features</w:t>
      </w:r>
      <w:bookmarkEnd w:id="45"/>
    </w:p>
    <w:p w:rsidR="006C174B" w:rsidRDefault="006C174B" w:rsidP="006C174B">
      <w:pPr>
        <w:jc w:val="both"/>
      </w:pPr>
      <w:r>
        <w:t xml:space="preserve">Within this section I will highlight any classes which may be off interest, due to changes from the original designs or because of the implementation of methods which are key to the application.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the way in which my methodology effected how the application came together. </w:t>
      </w:r>
    </w:p>
    <w:p w:rsidR="006C174B" w:rsidRDefault="003C10CD" w:rsidP="006C174B">
      <w:pPr>
        <w:pStyle w:val="Heading3"/>
      </w:pPr>
      <w:bookmarkStart w:id="46" w:name="_Toc447981106"/>
      <w:r>
        <w:t xml:space="preserve">Filling </w:t>
      </w:r>
      <w:r w:rsidR="004B209B">
        <w:t>the</w:t>
      </w:r>
      <w:r>
        <w:t xml:space="preserve"> </w:t>
      </w:r>
      <w:r w:rsidR="00A05FDD">
        <w:t>App</w:t>
      </w:r>
      <w:r>
        <w:t xml:space="preserve"> </w:t>
      </w:r>
      <w:r w:rsidR="004B209B">
        <w:t>with</w:t>
      </w:r>
      <w:r w:rsidR="00A05FDD">
        <w:t xml:space="preserve"> Content</w:t>
      </w:r>
      <w:bookmarkEnd w:id="46"/>
    </w:p>
    <w:p w:rsidR="00AF6AF9" w:rsidRDefault="00AF6AF9" w:rsidP="00AF6AF9">
      <w:pPr>
        <w:jc w:val="both"/>
      </w:pPr>
      <w:r>
        <w:t xml:space="preserve">After a basic menu had been created I started working towards developing my list of topics. I started working on implementing the undergraduate course section of the app, as most of the code would be re-usable for the postgraduate course section with the addition of minor changes. This section would also be one of the largest and so I wanted to tackle it first. </w:t>
      </w:r>
    </w:p>
    <w:p w:rsidR="00597B21" w:rsidRDefault="00597B21" w:rsidP="00AF6AF9">
      <w:pPr>
        <w:jc w:val="both"/>
      </w:pPr>
    </w:p>
    <w:p w:rsidR="00597B21" w:rsidRDefault="00223843" w:rsidP="00AF6AF9">
      <w:pPr>
        <w:jc w:val="both"/>
      </w:pPr>
      <w:r>
        <w:lastRenderedPageBreak/>
        <w:t xml:space="preserve">I noticed that even though I was using feature driven development to include each feature within the application one at a time I could also break up features into more manageable tasks. For example this feature was broken down into each topic, </w:t>
      </w:r>
      <w:r w:rsidR="00597B21">
        <w:t>I</w:t>
      </w:r>
      <w:r>
        <w:t xml:space="preserve"> could</w:t>
      </w:r>
      <w:r w:rsidR="00597B21">
        <w:t xml:space="preserve"> then </w:t>
      </w:r>
      <w:r>
        <w:t>work</w:t>
      </w:r>
      <w:r w:rsidR="00597B21">
        <w:t xml:space="preserve"> through each topic one at a time until they were all implemented. Some topics took up a larger percentage of time than others, due to having a more complex class structure. But I found that as I became more familiar with the proposed layout types and using Jsoup that the last few topic areas were added to the build much quicker. </w:t>
      </w:r>
    </w:p>
    <w:p w:rsidR="00AF6AF9" w:rsidRDefault="00AF6AF9" w:rsidP="00AF6AF9">
      <w:pPr>
        <w:jc w:val="both"/>
      </w:pPr>
    </w:p>
    <w:p w:rsidR="00AF6AF9" w:rsidRDefault="00AF6AF9" w:rsidP="00AF6AF9">
      <w:pPr>
        <w:jc w:val="both"/>
      </w:pPr>
      <w:r>
        <w:t>As I was developing by feature I just wanted to get the content working in the app without worrying to</w:t>
      </w:r>
      <w:r w:rsidR="00E24BD4">
        <w:t xml:space="preserve">o much about the other features, as a result of this as I added new topic areas the device had to be online. The application worked this way initially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I could then focus on other features of the application such as 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t xml:space="preserve">s in order to display the information. When it came to creating the pages I found that Jsoup has two functions which could be used to generate content; one outputs just the text from selected elements, the other includes the html code it is contained within. I chose to keep the outer html on the data and load it in to a </w:t>
      </w:r>
      <w:r w:rsidR="00D65FF2">
        <w:t>Web View</w:t>
      </w:r>
      <w:r>
        <w:t xml:space="preserve">. The </w:t>
      </w:r>
      <w:r w:rsidR="00D65FF2">
        <w:t>Web View</w:t>
      </w:r>
      <w:r>
        <w:t xml:space="preserve"> would offer assistance with laying out the content as well as keeping original text styles such as headings within the view. Another advantage to using a </w:t>
      </w:r>
      <w:r w:rsidR="00D65FF2">
        <w:t>Web View</w:t>
      </w:r>
      <w:r>
        <w:t xml:space="preserve"> to display content was its ability to contain links, as some content such as the Students Union’s page contained links to external sites. This means if a user of the application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needed to be done off the main UI thread, therefore I had to use an AsyncTask class within the topics main class. An AsyncTask has three main methods which are run at different stages; pre-execute, on execute (called do in background) and post execute. I used the do in background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3C10CD" w:rsidP="003C10CD">
      <w:pPr>
        <w:jc w:val="both"/>
      </w:pPr>
      <w:r>
        <w:t xml:space="preserve">I didn’t encounter any major problems using Jsoup’s functions to display content within the app. There were occasions when the data I received wasn’t the same as the data I had expected and had to debug the code. The most common issue was when selecting text, Jsoup has a select function and will select all the chosen elements within either a page or highlighted section. I found that text which was a heading or had been given emphasis on a website was missed due to it not being contained within a p tag. An alternative route was to select everything within the highlighted section, but often this would lead to content which was not necessary. Fortunately there is a Jsoup method which will find and remove all given elements from the output, this was used to combat the problem.   </w:t>
      </w:r>
    </w:p>
    <w:p w:rsidR="003C10CD" w:rsidRPr="006C174B" w:rsidRDefault="003C10CD" w:rsidP="008B3E95">
      <w:pPr>
        <w:jc w:val="both"/>
      </w:pPr>
    </w:p>
    <w:p w:rsidR="007F0515" w:rsidRDefault="00B11256" w:rsidP="00B11256">
      <w:pPr>
        <w:pStyle w:val="Heading3"/>
      </w:pPr>
      <w:bookmarkStart w:id="47" w:name="_Toc447981107"/>
      <w:r>
        <w:t>Offline Storage of Data</w:t>
      </w:r>
      <w:bookmarkEnd w:id="47"/>
    </w:p>
    <w:p w:rsidR="00B11256" w:rsidRDefault="002C5C50" w:rsidP="00913F38">
      <w:pPr>
        <w:jc w:val="both"/>
      </w:pPr>
      <w:r>
        <w:t xml:space="preserve">The app was now filled with content when the device was online, allowing me to move on to the next feature; using the application offline. </w:t>
      </w:r>
      <w:r w:rsidR="00913F38">
        <w:t xml:space="preserve">In my design I had planned to have a class which was responsible for connecting to the required webpages, selecting content and saving it on the device. </w:t>
      </w:r>
      <w:r w:rsidR="00DF5237">
        <w:t xml:space="preserve">Before this class was created I first wanted to get a working save and load function and check that this was working as expected when </w:t>
      </w:r>
      <w:r w:rsidR="00DF5237">
        <w:lastRenderedPageBreak/>
        <w:t xml:space="preserve">the device was offline. So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Content>
          <w:r>
            <w:fldChar w:fldCharType="begin"/>
          </w:r>
          <w:r>
            <w:instrText xml:space="preserve"> CITATION Sta13 \l 2057 </w:instrText>
          </w:r>
          <w:r>
            <w:fldChar w:fldCharType="separate"/>
          </w:r>
          <w:r>
            <w:rPr>
              <w:noProof/>
            </w:rPr>
            <w:t xml:space="preserve"> </w:t>
          </w:r>
          <w:r w:rsidRPr="00E27027">
            <w:rPr>
              <w:noProof/>
            </w:rPr>
            <w:t>[15]</w:t>
          </w:r>
          <w:r>
            <w:fldChar w:fldCharType="end"/>
          </w:r>
        </w:sdtContent>
      </w:sdt>
      <w:r>
        <w:t>. These methods were used initially to get the offline storage to work for the content on the home screen and also used later on to store all content in the application.</w:t>
      </w:r>
      <w:r w:rsidR="00B44DF9">
        <w:t xml:space="preserve"> The only change made from the original methods was to set the file name for each topic area,</w:t>
      </w:r>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was the device online? And did </w:t>
      </w:r>
      <w:r w:rsidR="000C1F67">
        <w:t xml:space="preserve">the </w:t>
      </w:r>
      <w:r>
        <w:t xml:space="preserve">device need to download data? As there wasn’t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stack overflow</w:t>
      </w:r>
      <w:sdt>
        <w:sdtPr>
          <w:id w:val="-1402207224"/>
          <w:citation/>
        </w:sdtPr>
        <w:sdtContent>
          <w:r>
            <w:fldChar w:fldCharType="begin"/>
          </w:r>
          <w:r>
            <w:instrText xml:space="preserve"> CITATION Sta10 \l 2057 </w:instrText>
          </w:r>
          <w:r>
            <w:fldChar w:fldCharType="separate"/>
          </w:r>
          <w:r>
            <w:rPr>
              <w:noProof/>
            </w:rPr>
            <w:t xml:space="preserve"> </w:t>
          </w:r>
          <w:r w:rsidRPr="00CA1574">
            <w:rPr>
              <w:noProof/>
            </w:rPr>
            <w:t>[16]</w:t>
          </w:r>
          <w:r>
            <w:fldChar w:fldCharType="end"/>
          </w:r>
        </w:sdtContent>
      </w:sdt>
      <w:r>
        <w:t xml:space="preserve"> from a user call Tim which checks whether the device is online, I combined the method with one of my own 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device, this is declared in the Android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 xml:space="preserve">I could then start work on the new class, AppData, which was responsible for downloading the app’s content. I worked through each topic individually, refactoring code used in the topics class to generate content </w:t>
      </w:r>
      <w:r w:rsidR="00FE7B12">
        <w:t xml:space="preserve">over to a new </w:t>
      </w:r>
      <w:r w:rsidR="00DE62DB">
        <w:t xml:space="preserve">method </w:t>
      </w:r>
      <w:r w:rsidR="00FE7B12">
        <w:t>within the AppData</w:t>
      </w:r>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66432" behindDoc="0" locked="0" layoutInCell="1" allowOverlap="1" wp14:anchorId="47229865" wp14:editId="153D46D1">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C834E5" w:rsidRPr="003154D8" w:rsidRDefault="00C834E5" w:rsidP="00522384">
                              <w:pPr>
                                <w:pStyle w:val="Caption"/>
                                <w:rPr>
                                  <w:noProof/>
                                  <w:szCs w:val="24"/>
                                </w:rPr>
                              </w:pPr>
                              <w:r>
                                <w:t xml:space="preserve">Figure </w:t>
                              </w:r>
                              <w:fldSimple w:instr=" SEQ Figure \* ARABIC ">
                                <w:r w:rsidR="001C27E2">
                                  <w:rPr>
                                    <w:noProof/>
                                  </w:rPr>
                                  <w:t>4</w:t>
                                </w:r>
                              </w:fldSimple>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229865" id="Group 15" o:spid="_x0000_s1039" style="position:absolute;left:0;text-align:left;margin-left:291.75pt;margin-top:102.45pt;width:123pt;height:241.5pt;z-index:251666432;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0"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C834E5" w:rsidRPr="003154D8" w:rsidRDefault="00C834E5" w:rsidP="00522384">
                        <w:pPr>
                          <w:pStyle w:val="Caption"/>
                          <w:rPr>
                            <w:noProof/>
                            <w:szCs w:val="24"/>
                          </w:rPr>
                        </w:pPr>
                        <w:r>
                          <w:t xml:space="preserve">Figure </w:t>
                        </w:r>
                        <w:fldSimple w:instr=" SEQ Figure \* ARABIC ">
                          <w:r w:rsidR="001C27E2">
                            <w:rPr>
                              <w:noProof/>
                            </w:rPr>
                            <w:t>4</w:t>
                          </w:r>
                        </w:fldSimple>
                        <w:r>
                          <w:t xml:space="preserve"> Example splash screen</w:t>
                        </w:r>
                      </w:p>
                    </w:txbxContent>
                  </v:textbox>
                </v:shape>
                <w10:wrap type="through"/>
              </v:group>
            </w:pict>
          </mc:Fallback>
        </mc:AlternateContent>
      </w:r>
      <w:r w:rsidR="00DE62DB">
        <w:t xml:space="preserve">Once each topic had been set up to store content on the device I was able to move across the method which checks the status of the devices internet connection and downloaded data. In order to check whether there was any content on the device the method would need to check whether a file exists. The first time I copied the method across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a file 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application and device. If there is no internet connection then a message is displayed telling the user to enable a connection and restart the app, if there is a connection but not data downloaded then it will inform the user that it is downloading data. If there is already data on the device then the app will move straight onto the menu activity.</w:t>
      </w:r>
    </w:p>
    <w:p w:rsidR="007F0515" w:rsidRDefault="007F0515" w:rsidP="007F0515"/>
    <w:p w:rsidR="007F0515" w:rsidRDefault="00894E5D" w:rsidP="008417DA">
      <w:pPr>
        <w:jc w:val="both"/>
      </w:pPr>
      <w:r>
        <w:t xml:space="preserve">The biggest </w:t>
      </w:r>
      <w:r w:rsidR="00A3289C">
        <w:t>change</w:t>
      </w:r>
      <w:r>
        <w:t xml:space="preserve"> that occurred when implementing this feature</w:t>
      </w:r>
      <w:r w:rsidR="00A3289C">
        <w:t xml:space="preserve"> involved how the content was stored on the device.</w:t>
      </w:r>
      <w:r w:rsidR="00DC6CBB">
        <w:t xml:space="preserve"> I had planned to have multiple save and load </w:t>
      </w:r>
      <w:r w:rsidR="00DC6CBB">
        <w:lastRenderedPageBreak/>
        <w:t xml:space="preserve">methods depending on whether the content was to be stored as a string or an array. When it came to implementing the offline storage of data I realised that it would be much easier to store </w:t>
      </w:r>
      <w:r w:rsidR="00BA25E3">
        <w:t>all topic areas as strings, then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463554">
        <w:t xml:space="preserve"> When the application worked </w:t>
      </w:r>
      <w:r w:rsidR="002E1532">
        <w:t>only when</w:t>
      </w:r>
      <w:r w:rsidR="00463554">
        <w:t xml:space="preserve"> the device was online it could be done by storing one array containing the course title and another with the URL to the corresponding course. When a course was selected it would send the appropriate URL in an intent to the next class, the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AppData class in order to download the webpage for </w:t>
      </w:r>
      <w:r w:rsidR="00F3023F">
        <w:t>all</w:t>
      </w:r>
      <w:r>
        <w:t xml:space="preserve"> course</w:t>
      </w:r>
      <w:r w:rsidR="00F3023F">
        <w:t>s</w:t>
      </w:r>
      <w:r>
        <w:t>.</w:t>
      </w:r>
      <w:r w:rsidR="005A3FD8">
        <w:t xml:space="preserve"> Using Jsoup functionality the first method</w:t>
      </w:r>
      <w:r>
        <w:t xml:space="preserve"> </w:t>
      </w:r>
      <w:r w:rsidR="005A3FD8">
        <w:t xml:space="preserve">creates an array containing the URLs of each departments list of courses before calling the next method. </w:t>
      </w:r>
      <w:r w:rsidR="009B2747">
        <w:t>The second method loops through each departments list of courses, selecting the URL linking to the detailed webpage fo</w:t>
      </w:r>
      <w:r w:rsidR="004B09A6">
        <w:t xml:space="preserve">r each course and storing these in another array. A final method is called which save all pages in the second array to a file, naming them based on the URL. </w:t>
      </w:r>
    </w:p>
    <w:p w:rsidR="007F0515" w:rsidRDefault="007F0515" w:rsidP="007F0515"/>
    <w:p w:rsidR="008417DA" w:rsidRDefault="008417DA" w:rsidP="008417DA">
      <w:pPr>
        <w:pStyle w:val="Heading3"/>
      </w:pPr>
      <w:bookmarkStart w:id="48" w:name="_Toc447981108"/>
      <w:r>
        <w:t>Updating the Apps Content</w:t>
      </w:r>
      <w:bookmarkEnd w:id="48"/>
    </w:p>
    <w:p w:rsidR="008417DA" w:rsidRDefault="008417DA" w:rsidP="008417DA">
      <w:pPr>
        <w:jc w:val="both"/>
      </w:pPr>
      <w:r>
        <w:t>This feature could only be implemented once the app was almost finished as it relied on content a</w:t>
      </w:r>
      <w:r w:rsidR="00B63F1F">
        <w:t xml:space="preserve">lready being stored on the app, for this reason it was the final feature to be built into the application. </w:t>
      </w:r>
    </w:p>
    <w:p w:rsidR="00CA4898" w:rsidRDefault="00CA4898" w:rsidP="008417DA">
      <w:pPr>
        <w:jc w:val="both"/>
      </w:pPr>
    </w:p>
    <w:p w:rsidR="00CA4898" w:rsidRDefault="00CA4898" w:rsidP="008417DA">
      <w:pPr>
        <w:jc w:val="both"/>
      </w:pPr>
      <w:r>
        <w:t xml:space="preserve">Implementing this feature could be done by using a single method and so it was relatively easy to do. The logic of the code written was the same as planned during the design phase; deleting each content file and then launching the AppData class. This seemed the most straight forward approach to the problem. </w:t>
      </w:r>
    </w:p>
    <w:p w:rsidR="00CA4898" w:rsidRDefault="00CA4898" w:rsidP="008417DA">
      <w:pPr>
        <w:jc w:val="both"/>
      </w:pPr>
    </w:p>
    <w:p w:rsidR="00CA4898" w:rsidRDefault="00CA4898" w:rsidP="008417DA">
      <w:pPr>
        <w:jc w:val="both"/>
      </w:pPr>
      <w:r>
        <w:t xml:space="preserve">The main issue implementing this feature was how it would be executed; automatically by the app or manually by the user. Updating the content automatically could be done two ways; time since last update or depending on changes to the website. If the content </w:t>
      </w:r>
      <w:r w:rsidR="00A309F1">
        <w:t>was updated</w:t>
      </w:r>
      <w:r>
        <w:t xml:space="preserve"> after a certain time period then the app would need to know when the content </w:t>
      </w:r>
      <w:r w:rsidR="00A309F1">
        <w:t xml:space="preserve">was last </w:t>
      </w:r>
      <w:r w:rsidR="00662516">
        <w:t>downloaded</w:t>
      </w:r>
      <w:r w:rsidR="00A309F1">
        <w:t>, and</w:t>
      </w:r>
      <w:r>
        <w:t xml:space="preserve"> </w:t>
      </w:r>
      <w:r w:rsidR="00A309F1">
        <w:t>a</w:t>
      </w:r>
      <w:r>
        <w:t xml:space="preserve"> suitable time period would also need to be chosen. My concern with </w:t>
      </w:r>
      <w:r w:rsidR="00A309F1">
        <w:t xml:space="preserve">this approach was that an update would be executed unnecessarily if the webpages had not been changed, resulting in a negative impact on the app as it would appear to be doing useless updates. Updating the content based on whether the website had changed would involve a more complex version of updates based on time. Periodically the app would need to cross check the content on the device with content on the web, a high percentage of the time these checks would find no difference. Therefore I decided to not 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option; either as an item in the menu along with the topics or within its own options menu. I kept the feature separate and added a drop down menu within the menu page’s toolbar, as this is the most common place you would find an options menu within an Android app. </w:t>
      </w:r>
      <w:r w:rsidR="00CD69FD">
        <w:t>Having a separate option menu gave me an advantage if I was to find any other options which were required, as they to</w:t>
      </w:r>
      <w:r w:rsidR="00662516">
        <w:t>o could be placed in this list.</w:t>
      </w:r>
    </w:p>
    <w:p w:rsidR="006E463A" w:rsidRDefault="006E463A" w:rsidP="00662516">
      <w:pPr>
        <w:jc w:val="both"/>
      </w:pPr>
    </w:p>
    <w:p w:rsidR="006E463A" w:rsidRDefault="006E463A" w:rsidP="00662516">
      <w:pPr>
        <w:jc w:val="both"/>
      </w:pPr>
    </w:p>
    <w:p w:rsidR="007F0515" w:rsidRDefault="007F0515" w:rsidP="007F0515">
      <w:pPr>
        <w:pStyle w:val="Heading2"/>
        <w:rPr>
          <w:sz w:val="32"/>
          <w:szCs w:val="32"/>
        </w:rPr>
      </w:pPr>
      <w:bookmarkStart w:id="49" w:name="_Toc447981109"/>
      <w:r w:rsidRPr="007F0515">
        <w:lastRenderedPageBreak/>
        <w:t>User</w:t>
      </w:r>
      <w:r>
        <w:rPr>
          <w:sz w:val="32"/>
          <w:szCs w:val="32"/>
        </w:rPr>
        <w:t xml:space="preserve"> </w:t>
      </w:r>
      <w:r w:rsidRPr="007F0515">
        <w:t>Interface</w:t>
      </w:r>
      <w:bookmarkEnd w:id="49"/>
    </w:p>
    <w:p w:rsidR="00254E9E" w:rsidRDefault="00C979F0" w:rsidP="00C979F0">
      <w:pPr>
        <w:jc w:val="both"/>
      </w:pPr>
      <w:r>
        <w:t>Once all the chosen features had been implemented within the application it was time to refine the user interface. Whilst building features</w:t>
      </w:r>
      <w:r w:rsidR="00806E3F">
        <w:t xml:space="preserve"> into the app</w:t>
      </w:r>
      <w:r w:rsidR="00F8385F">
        <w:t xml:space="preserve"> I included the layouts chosen for them in the design phase, but didn’t develop the layouts to a high quality.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772CE9">
        <w:t xml:space="preserve">ich would finish the professional feel of the app; changing text styles, optimising the layout of Android 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r>
        <w:t>Single Page Topic Areas</w:t>
      </w:r>
    </w:p>
    <w:p w:rsidR="00B02CC6" w:rsidRDefault="007B5AF9" w:rsidP="00F67645">
      <w:pPr>
        <w:jc w:val="both"/>
      </w:pPr>
      <w:r>
        <w:rPr>
          <w:noProof/>
          <w:lang w:eastAsia="en-GB"/>
        </w:rPr>
        <mc:AlternateContent>
          <mc:Choice Requires="wpg">
            <w:drawing>
              <wp:anchor distT="180340" distB="180340" distL="180340" distR="180340" simplePos="0" relativeHeight="251673600" behindDoc="0" locked="0" layoutInCell="1" allowOverlap="1" wp14:anchorId="1F50AE56" wp14:editId="753CEA3D">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C834E5" w:rsidRPr="00825890" w:rsidRDefault="00C834E5" w:rsidP="007B5AF9">
                              <w:pPr>
                                <w:pStyle w:val="Caption"/>
                                <w:rPr>
                                  <w:noProof/>
                                  <w:szCs w:val="24"/>
                                </w:rPr>
                              </w:pPr>
                              <w:r>
                                <w:t xml:space="preserve">Figure </w:t>
                              </w:r>
                              <w:fldSimple w:instr=" SEQ Figure \* ARABIC ">
                                <w:r w:rsidR="001C27E2">
                                  <w:rPr>
                                    <w:noProof/>
                                  </w:rPr>
                                  <w:t>5</w:t>
                                </w:r>
                              </w:fldSimple>
                              <w:r>
                                <w:t xml:space="preserve"> an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50AE56" id="Group 19" o:spid="_x0000_s1042" style="position:absolute;left:0;text-align:left;margin-left:270.75pt;margin-top:.9pt;width:2in;height:282.05pt;z-index:251673600;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2"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C834E5" w:rsidRPr="00825890" w:rsidRDefault="00C834E5" w:rsidP="007B5AF9">
                        <w:pPr>
                          <w:pStyle w:val="Caption"/>
                          <w:rPr>
                            <w:noProof/>
                            <w:szCs w:val="24"/>
                          </w:rPr>
                        </w:pPr>
                        <w:r>
                          <w:t xml:space="preserve">Figure </w:t>
                        </w:r>
                        <w:fldSimple w:instr=" SEQ Figure \* ARABIC ">
                          <w:r w:rsidR="001C27E2">
                            <w:rPr>
                              <w:noProof/>
                            </w:rPr>
                            <w:t>5</w:t>
                          </w:r>
                        </w:fldSimple>
                        <w:r>
                          <w:t xml:space="preserve"> an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onCreate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Android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 xml:space="preserve">The result of the customisation is shown in figure 5, where an example of the Study Abroad page is shown. </w:t>
      </w:r>
    </w:p>
    <w:p w:rsidR="00B02CC6" w:rsidRDefault="00B02CC6" w:rsidP="00B02CC6">
      <w:pPr>
        <w:pStyle w:val="Heading3"/>
      </w:pPr>
      <w:r>
        <w:t>Pages Containing Large Amounts of Content</w:t>
      </w:r>
    </w:p>
    <w:p w:rsidR="00B02CC6" w:rsidRDefault="000056A9" w:rsidP="00C834E5">
      <w:pPr>
        <w:jc w:val="both"/>
      </w:pPr>
      <w:r>
        <w:t xml:space="preserve">During the design for pages with multiple sections and large amounts of content I chose to implement a tabbed design. </w:t>
      </w:r>
      <w:r w:rsidR="006E463A">
        <w:t>T</w:t>
      </w:r>
      <w:r w:rsidR="00C834E5">
        <w:t xml:space="preserve">he </w:t>
      </w:r>
      <w:r w:rsidR="006E463A">
        <w:t xml:space="preserve">implemented design uses an Android Tab Host Widget and </w:t>
      </w:r>
      <w:r w:rsidR="002D4ECD">
        <w:t xml:space="preserve">within the Tab Host individual </w:t>
      </w:r>
      <w:r w:rsidR="006E463A">
        <w:t>tabs which include layouts</w:t>
      </w:r>
      <w:r w:rsidR="002D4ECD">
        <w:t xml:space="preserve"> for each section.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Android Tab Host, containing multiple tabs as appropriate. In cases where the amount of tabs is larger than the screen will allow the Tab Host scrolls horizontally. </w:t>
      </w:r>
    </w:p>
    <w:p w:rsidR="00A661DD" w:rsidRDefault="00A661DD" w:rsidP="007B6C55">
      <w:pPr>
        <w:jc w:val="both"/>
      </w:pPr>
    </w:p>
    <w:p w:rsidR="00393A3F" w:rsidRDefault="001C27E2" w:rsidP="001C27E2">
      <w:pPr>
        <w:jc w:val="both"/>
      </w:pPr>
      <w:r>
        <w:rPr>
          <w:noProof/>
          <w:lang w:eastAsia="en-GB"/>
        </w:rPr>
        <w:lastRenderedPageBreak/>
        <mc:AlternateContent>
          <mc:Choice Requires="wpg">
            <w:drawing>
              <wp:anchor distT="180340" distB="180340" distL="180340" distR="180340" simplePos="0" relativeHeight="251677696" behindDoc="0" locked="0" layoutInCell="1" allowOverlap="1" wp14:anchorId="4E691234" wp14:editId="2FEC28BD">
                <wp:simplePos x="0" y="0"/>
                <wp:positionH relativeFrom="margin">
                  <wp:align>right</wp:align>
                </wp:positionH>
                <wp:positionV relativeFrom="paragraph">
                  <wp:posOffset>0</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1C27E2" w:rsidRPr="006B28CA" w:rsidRDefault="001C27E2" w:rsidP="001C27E2">
                              <w:pPr>
                                <w:pStyle w:val="Caption"/>
                                <w:rPr>
                                  <w:b/>
                                  <w:bCs/>
                                  <w:noProof/>
                                  <w:color w:val="auto"/>
                                </w:rPr>
                              </w:pPr>
                              <w:r>
                                <w:t xml:space="preserve">Figure </w:t>
                              </w:r>
                              <w:fldSimple w:instr=" SEQ Figure \* ARABIC ">
                                <w:r>
                                  <w:rPr>
                                    <w:noProof/>
                                  </w:rPr>
                                  <w:t>6</w:t>
                                </w:r>
                              </w:fldSimple>
                              <w:r>
                                <w:t xml:space="preserve"> 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691234" id="Group 22" o:spid="_x0000_s1045" style="position:absolute;left:0;text-align:left;margin-left:90.55pt;margin-top:0;width:141.75pt;height:276.1pt;z-index:251677696;mso-wrap-distance-left:14.2pt;mso-wrap-distance-top:14.2pt;mso-wrap-distance-right:14.2pt;mso-wrap-distance-bottom:14.2pt;mso-position-horizontal:righ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4"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1C27E2" w:rsidRPr="006B28CA" w:rsidRDefault="001C27E2" w:rsidP="001C27E2">
                        <w:pPr>
                          <w:pStyle w:val="Caption"/>
                          <w:rPr>
                            <w:b/>
                            <w:bCs/>
                            <w:noProof/>
                            <w:color w:val="auto"/>
                          </w:rPr>
                        </w:pPr>
                        <w:r>
                          <w:t xml:space="preserve">Figure </w:t>
                        </w:r>
                        <w:fldSimple w:instr=" SEQ Figure \* ARABIC ">
                          <w:r>
                            <w:rPr>
                              <w:noProof/>
                            </w:rPr>
                            <w:t>6</w:t>
                          </w:r>
                        </w:fldSimple>
                        <w:r>
                          <w:t xml:space="preserve"> tabbed layout used for undergraduate courses</w:t>
                        </w:r>
                      </w:p>
                    </w:txbxContent>
                  </v:textbox>
                </v:shape>
                <w10:wrap type="through" anchorx="margin"/>
              </v:group>
            </w:pict>
          </mc:Fallback>
        </mc:AlternateContent>
      </w:r>
      <w:r w:rsidR="00A661DD">
        <w:t xml:space="preserve">Each tab within the Tab Host can </w:t>
      </w:r>
      <w:r w:rsidR="005A4045">
        <w:t>use</w:t>
      </w:r>
      <w:r w:rsidR="00A661DD">
        <w:t xml:space="preserve"> a separate layout file</w:t>
      </w:r>
      <w:r w:rsidR="005A4045">
        <w:t xml:space="preserve">, but within this application each tab was able to share the same layout due to the content being displayed identically. The layout file used for each tab contains only an Android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Using this design did result in a change to the class structure first proposed for the application. Originally I planned to have one class for each topic area, even if it contained multiple sections. But when it came to implementing the tabbed design</w:t>
      </w:r>
      <w:bookmarkStart w:id="50" w:name="_GoBack"/>
      <w:bookmarkEnd w:id="50"/>
      <w:r>
        <w:t xml:space="preserve"> I had to create new classes for each section of a topic. This changed occurred as tabs weren’t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 w:rsidR="00B02CC6" w:rsidRPr="00B02CC6" w:rsidRDefault="00B02CC6" w:rsidP="00B02CC6">
      <w:pPr>
        <w:pStyle w:val="Heading3"/>
      </w:pPr>
      <w:r>
        <w:t>Menu</w:t>
      </w:r>
    </w:p>
    <w:p w:rsidR="007F0515" w:rsidRDefault="007F0515" w:rsidP="007F0515"/>
    <w:p w:rsidR="007F0515" w:rsidRDefault="007F0515" w:rsidP="007F0515"/>
    <w:p w:rsidR="007F0515" w:rsidRPr="007F0515" w:rsidRDefault="007F0515" w:rsidP="007F0515">
      <w:pPr>
        <w:pStyle w:val="Heading2"/>
      </w:pPr>
      <w:bookmarkStart w:id="51" w:name="_Toc447981110"/>
      <w:r w:rsidRPr="007F0515">
        <w:t>Jsoup</w:t>
      </w:r>
      <w:bookmarkEnd w:id="51"/>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2" w:name="_Toc222978603"/>
      <w:bookmarkStart w:id="53" w:name="_Toc444866615"/>
      <w:bookmarkStart w:id="54" w:name="_Toc447981111"/>
      <w:r>
        <w:t>Testing</w:t>
      </w:r>
      <w:bookmarkEnd w:id="44"/>
      <w:bookmarkEnd w:id="52"/>
      <w:bookmarkEnd w:id="53"/>
      <w:bookmarkEnd w:id="54"/>
    </w:p>
    <w:p w:rsidR="001E5E69" w:rsidRPr="00BD5757" w:rsidRDefault="001E5E69" w:rsidP="00D61D84">
      <w:pPr>
        <w:jc w:val="both"/>
        <w:rPr>
          <w:color w:val="FF0000"/>
          <w:lang w:val="en-US"/>
        </w:rPr>
      </w:pPr>
      <w:r w:rsidRPr="00BD5757">
        <w:rPr>
          <w:color w:val="FF0000"/>
          <w:lang w:val="en-US"/>
        </w:rPr>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1E5E69" w:rsidRPr="00BD5757" w:rsidRDefault="001E5E69" w:rsidP="00D61D84">
      <w:pPr>
        <w:jc w:val="both"/>
        <w:rPr>
          <w:color w:val="FF0000"/>
          <w:lang w:val="en-US"/>
        </w:rPr>
      </w:pPr>
    </w:p>
    <w:p w:rsidR="0097080E" w:rsidRPr="00BD5757" w:rsidRDefault="001E5E69" w:rsidP="00D61D84">
      <w:pPr>
        <w:jc w:val="both"/>
        <w:rPr>
          <w:color w:val="FF0000"/>
          <w:lang w:val="en-US"/>
        </w:rPr>
      </w:pPr>
      <w:r w:rsidRPr="00BD5757">
        <w:rPr>
          <w:color w:val="FF0000"/>
          <w:lang w:val="en-US"/>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Pr="00BD5757" w:rsidRDefault="00462CC0" w:rsidP="00D61D84">
      <w:pPr>
        <w:jc w:val="both"/>
        <w:rPr>
          <w:color w:val="FF0000"/>
          <w:lang w:val="en-US"/>
        </w:rPr>
      </w:pPr>
    </w:p>
    <w:p w:rsidR="00300C93" w:rsidRPr="00BD5757" w:rsidRDefault="00300C93" w:rsidP="00D61D84">
      <w:pPr>
        <w:jc w:val="both"/>
        <w:rPr>
          <w:color w:val="FF0000"/>
          <w:lang w:val="en-US"/>
        </w:rPr>
      </w:pPr>
      <w:r w:rsidRPr="00BD5757">
        <w:rPr>
          <w:color w:val="FF0000"/>
          <w:lang w:val="en-US"/>
        </w:rPr>
        <w:t xml:space="preserve">The following sections indicate some areas you might include. Other sections may be more appropriate to your project. </w:t>
      </w:r>
    </w:p>
    <w:p w:rsidR="00694611" w:rsidRDefault="00694611" w:rsidP="004C12FA">
      <w:pPr>
        <w:pStyle w:val="Heading2"/>
        <w:rPr>
          <w:lang w:val="en-US"/>
        </w:rPr>
      </w:pPr>
      <w:bookmarkStart w:id="55" w:name="_Toc222978604"/>
      <w:bookmarkStart w:id="56" w:name="_Toc444866616"/>
      <w:bookmarkStart w:id="57" w:name="_Toc447981112"/>
      <w:r>
        <w:rPr>
          <w:lang w:val="en-US"/>
        </w:rPr>
        <w:t>Overall Approach to Testing</w:t>
      </w:r>
      <w:bookmarkEnd w:id="55"/>
      <w:bookmarkEnd w:id="56"/>
      <w:bookmarkEnd w:id="57"/>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58" w:name="_Toc222978605"/>
      <w:bookmarkStart w:id="59" w:name="_Toc444866617"/>
      <w:bookmarkStart w:id="60" w:name="_Toc447981113"/>
      <w:r>
        <w:rPr>
          <w:lang w:val="en-US"/>
        </w:rPr>
        <w:t>Automated Testing</w:t>
      </w:r>
      <w:bookmarkEnd w:id="58"/>
      <w:bookmarkEnd w:id="59"/>
      <w:bookmarkEnd w:id="60"/>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61" w:name="_Toc222978606"/>
      <w:bookmarkStart w:id="62" w:name="_Toc444866618"/>
      <w:bookmarkStart w:id="63" w:name="_Toc447981114"/>
      <w:r>
        <w:rPr>
          <w:lang w:val="en-US"/>
        </w:rPr>
        <w:t>Unit Tests</w:t>
      </w:r>
      <w:bookmarkEnd w:id="61"/>
      <w:bookmarkEnd w:id="62"/>
      <w:bookmarkEnd w:id="63"/>
    </w:p>
    <w:p w:rsidR="00694611" w:rsidRDefault="00694611" w:rsidP="004C12FA">
      <w:pPr>
        <w:rPr>
          <w:lang w:val="en-US"/>
        </w:rPr>
      </w:pPr>
    </w:p>
    <w:p w:rsidR="00694611" w:rsidRDefault="00694611" w:rsidP="004C12FA">
      <w:pPr>
        <w:pStyle w:val="Heading3"/>
        <w:rPr>
          <w:lang w:val="en-US"/>
        </w:rPr>
      </w:pPr>
      <w:bookmarkStart w:id="64" w:name="_Toc222978607"/>
      <w:bookmarkStart w:id="65" w:name="_Toc444866619"/>
      <w:bookmarkStart w:id="66" w:name="_Toc447981115"/>
      <w:r>
        <w:rPr>
          <w:lang w:val="en-US"/>
        </w:rPr>
        <w:t>User Interface Testing</w:t>
      </w:r>
      <w:bookmarkEnd w:id="64"/>
      <w:bookmarkEnd w:id="65"/>
      <w:bookmarkEnd w:id="66"/>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67" w:name="_Toc222978608"/>
      <w:bookmarkStart w:id="68" w:name="_Toc444866620"/>
      <w:bookmarkStart w:id="69" w:name="_Toc447981116"/>
      <w:r>
        <w:rPr>
          <w:lang w:val="en-US"/>
        </w:rPr>
        <w:t>Stress Testing</w:t>
      </w:r>
      <w:bookmarkEnd w:id="67"/>
      <w:bookmarkEnd w:id="68"/>
      <w:bookmarkEnd w:id="69"/>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70" w:name="_Toc222978609"/>
      <w:bookmarkStart w:id="71" w:name="_Toc444866621"/>
      <w:bookmarkStart w:id="72" w:name="_Toc447981117"/>
      <w:r>
        <w:rPr>
          <w:lang w:val="en-US"/>
        </w:rPr>
        <w:t>Other Types of Testing</w:t>
      </w:r>
      <w:bookmarkEnd w:id="70"/>
      <w:bookmarkEnd w:id="71"/>
      <w:bookmarkEnd w:id="72"/>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3" w:name="_Toc222978610"/>
      <w:bookmarkStart w:id="74" w:name="_Toc444866622"/>
      <w:bookmarkStart w:id="75" w:name="_Toc447981118"/>
      <w:r>
        <w:rPr>
          <w:lang w:val="en-US"/>
        </w:rPr>
        <w:t>Integration Testing</w:t>
      </w:r>
      <w:bookmarkEnd w:id="73"/>
      <w:bookmarkEnd w:id="74"/>
      <w:bookmarkEnd w:id="75"/>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6" w:name="_Toc222978611"/>
      <w:bookmarkStart w:id="77" w:name="_Toc444866623"/>
      <w:bookmarkStart w:id="78" w:name="_Toc447981119"/>
      <w:r>
        <w:rPr>
          <w:lang w:val="en-US"/>
        </w:rPr>
        <w:t>User Testing</w:t>
      </w:r>
      <w:bookmarkEnd w:id="76"/>
      <w:bookmarkEnd w:id="77"/>
      <w:bookmarkEnd w:id="78"/>
    </w:p>
    <w:p w:rsidR="00462CC0" w:rsidRDefault="001B459E" w:rsidP="004C12FA">
      <w:pPr>
        <w:rPr>
          <w:lang w:val="en-US"/>
        </w:rPr>
      </w:pPr>
      <w:r>
        <w:rPr>
          <w:lang w:val="en-US"/>
        </w:rPr>
        <w:br w:type="page"/>
      </w:r>
    </w:p>
    <w:p w:rsidR="001F35A4" w:rsidRDefault="001F35A4" w:rsidP="004C12FA">
      <w:bookmarkStart w:id="79" w:name="_Toc192777716"/>
    </w:p>
    <w:p w:rsidR="007A3E41" w:rsidRDefault="006C7832" w:rsidP="004C12FA">
      <w:pPr>
        <w:pStyle w:val="Heading1"/>
      </w:pPr>
      <w:bookmarkStart w:id="80" w:name="_Toc222978612"/>
      <w:bookmarkStart w:id="81" w:name="_Toc444866624"/>
      <w:bookmarkStart w:id="82" w:name="_Toc447981120"/>
      <w:r>
        <w:t xml:space="preserve">Critical </w:t>
      </w:r>
      <w:r w:rsidR="00711DBE">
        <w:t>Evaluation</w:t>
      </w:r>
      <w:bookmarkEnd w:id="79"/>
      <w:bookmarkEnd w:id="80"/>
      <w:bookmarkEnd w:id="81"/>
      <w:r w:rsidR="00A413ED">
        <w:t xml:space="preserve"> </w:t>
      </w:r>
      <w:r w:rsidR="00A413ED">
        <w:rPr>
          <w:color w:val="FF0000"/>
        </w:rPr>
        <w:t>~2000</w:t>
      </w:r>
      <w:bookmarkEnd w:id="82"/>
    </w:p>
    <w:p w:rsidR="00AE4F85" w:rsidRPr="00BD5757" w:rsidRDefault="00AE4F85" w:rsidP="00D61D84">
      <w:pPr>
        <w:jc w:val="both"/>
        <w:rPr>
          <w:color w:val="FF0000"/>
          <w:lang w:val="en-US"/>
        </w:rPr>
      </w:pPr>
      <w:r w:rsidRPr="00BD5757">
        <w:rPr>
          <w:color w:val="FF0000"/>
          <w:lang w:val="en-US"/>
        </w:rPr>
        <w:t>Examiners expect to find in your dissertation a section addressing such questions as:</w:t>
      </w:r>
    </w:p>
    <w:p w:rsidR="006426CA" w:rsidRPr="00BD5757" w:rsidRDefault="006426CA" w:rsidP="00D61D84">
      <w:pPr>
        <w:jc w:val="both"/>
        <w:rPr>
          <w:color w:val="FF0000"/>
          <w:lang w:val="en-US"/>
        </w:rPr>
      </w:pP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requi</w:t>
      </w:r>
      <w:r w:rsidR="00A10C24" w:rsidRPr="00BD5757">
        <w:rPr>
          <w:color w:val="FF0000"/>
          <w:lang w:val="en-US"/>
        </w:rPr>
        <w:t>rements correctly identified?</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design decisions correct?</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Could a more suitable set of tools have been chosen?</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 xml:space="preserve">How well did the software meet the needs of those who were expecting to use it? </w:t>
      </w:r>
    </w:p>
    <w:p w:rsidR="00C4659E"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How well were a</w:t>
      </w:r>
      <w:r w:rsidR="00792F45" w:rsidRPr="00BD5757">
        <w:rPr>
          <w:color w:val="FF0000"/>
          <w:lang w:val="en-US"/>
        </w:rPr>
        <w:t xml:space="preserve">ny other project aims achieved? </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If you were starting again, what would you do differently?</w:t>
      </w:r>
    </w:p>
    <w:p w:rsidR="00AE4F85" w:rsidRPr="00BD5757" w:rsidRDefault="00AE4F85" w:rsidP="00D61D84">
      <w:pPr>
        <w:jc w:val="both"/>
        <w:rPr>
          <w:color w:val="FF0000"/>
          <w:lang w:val="en-US"/>
        </w:rPr>
      </w:pPr>
    </w:p>
    <w:p w:rsidR="009C52EA" w:rsidRPr="00BD5757" w:rsidRDefault="00AE4F85" w:rsidP="00D61D84">
      <w:pPr>
        <w:jc w:val="both"/>
        <w:rPr>
          <w:color w:val="FF0000"/>
          <w:lang w:val="en-US"/>
        </w:rPr>
      </w:pPr>
      <w:r w:rsidRPr="00BD5757">
        <w:rPr>
          <w:color w:val="FF0000"/>
          <w:lang w:val="en-US"/>
        </w:rPr>
        <w:t xml:space="preserve">Such material is regarded as </w:t>
      </w:r>
      <w:r w:rsidR="006426CA" w:rsidRPr="00BD5757">
        <w:rPr>
          <w:color w:val="FF0000"/>
          <w:lang w:val="en-US"/>
        </w:rPr>
        <w:t xml:space="preserve">an </w:t>
      </w:r>
      <w:r w:rsidRPr="00BD5757">
        <w:rPr>
          <w:color w:val="FF0000"/>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9C52EA" w:rsidRPr="00BD5757" w:rsidRDefault="009C52EA" w:rsidP="00D61D84">
      <w:pPr>
        <w:jc w:val="both"/>
        <w:rPr>
          <w:color w:val="FF0000"/>
          <w:lang w:val="en-US"/>
        </w:rPr>
      </w:pPr>
    </w:p>
    <w:p w:rsidR="00AE4F85" w:rsidRPr="00BD5757" w:rsidRDefault="003856E7" w:rsidP="00D61D84">
      <w:pPr>
        <w:jc w:val="both"/>
        <w:rPr>
          <w:color w:val="FF0000"/>
          <w:lang w:val="en-US"/>
        </w:rPr>
      </w:pPr>
      <w:r w:rsidRPr="00BD5757">
        <w:rPr>
          <w:color w:val="FF0000"/>
          <w:lang w:val="en-US"/>
        </w:rPr>
        <w:t>There will be good things and room for improvement with any project. As you write this section, identify and discuss</w:t>
      </w:r>
      <w:r w:rsidR="006426CA" w:rsidRPr="00BD5757">
        <w:rPr>
          <w:color w:val="FF0000"/>
          <w:lang w:val="en-US"/>
        </w:rPr>
        <w:t xml:space="preserve"> the parts of the work that went well and also consider</w:t>
      </w:r>
      <w:r w:rsidRPr="00BD5757">
        <w:rPr>
          <w:color w:val="FF0000"/>
          <w:lang w:val="en-US"/>
        </w:rPr>
        <w:t xml:space="preserve"> ways in which the work </w:t>
      </w:r>
      <w:r w:rsidR="006426CA" w:rsidRPr="00BD5757">
        <w:rPr>
          <w:color w:val="FF0000"/>
          <w:lang w:val="en-US"/>
        </w:rPr>
        <w:t>could be improved</w:t>
      </w:r>
      <w:r w:rsidR="00AE4F85" w:rsidRPr="00BD5757">
        <w:rPr>
          <w:color w:val="FF0000"/>
          <w:lang w:val="en-US"/>
        </w:rPr>
        <w:t>.</w:t>
      </w:r>
      <w:r w:rsidR="009C52EA" w:rsidRPr="00BD5757">
        <w:rPr>
          <w:color w:val="FF0000"/>
          <w:lang w:val="en-US"/>
        </w:rPr>
        <w:t xml:space="preserve"> </w:t>
      </w:r>
    </w:p>
    <w:p w:rsidR="00AE4F85" w:rsidRPr="00BD5757" w:rsidRDefault="00AE4F85" w:rsidP="00D61D84">
      <w:pPr>
        <w:jc w:val="both"/>
        <w:rPr>
          <w:color w:val="FF0000"/>
          <w:lang w:val="en-US"/>
        </w:rPr>
      </w:pPr>
    </w:p>
    <w:p w:rsidR="00AE4F85" w:rsidRPr="00BD5757" w:rsidRDefault="007F42B8" w:rsidP="00D61D84">
      <w:pPr>
        <w:jc w:val="both"/>
        <w:rPr>
          <w:color w:val="FF0000"/>
          <w:lang w:val="en-US"/>
        </w:rPr>
      </w:pPr>
      <w:r w:rsidRPr="00BD5757">
        <w:rPr>
          <w:color w:val="FF0000"/>
          <w:lang w:val="en-US"/>
        </w:rPr>
        <w:t xml:space="preserve">Review the discussion on the Evaluation section from the lectures. </w:t>
      </w:r>
      <w:r w:rsidR="00654EF2" w:rsidRPr="00BD5757">
        <w:rPr>
          <w:color w:val="FF0000"/>
          <w:lang w:val="en-US"/>
        </w:rPr>
        <w:t xml:space="preserve">A recording is available on Blackboard. </w:t>
      </w:r>
    </w:p>
    <w:p w:rsidR="00711DBE" w:rsidRDefault="00711DBE" w:rsidP="004C12FA"/>
    <w:p w:rsidR="00711DBE" w:rsidRDefault="00711DBE" w:rsidP="004C12FA"/>
    <w:p w:rsidR="009B764F" w:rsidRDefault="009B764F" w:rsidP="004C12FA">
      <w:pPr>
        <w:rPr>
          <w:rFonts w:asciiTheme="majorHAnsi" w:eastAsiaTheme="majorEastAsia" w:hAnsiTheme="majorHAnsi" w:cstheme="majorBidi"/>
          <w:sz w:val="32"/>
          <w:szCs w:val="32"/>
        </w:rPr>
      </w:pPr>
      <w:bookmarkStart w:id="83" w:name="_Toc192777717"/>
      <w:r>
        <w:br w:type="page"/>
      </w:r>
    </w:p>
    <w:p w:rsidR="007F42B8" w:rsidRDefault="00711DBE" w:rsidP="004C12FA">
      <w:pPr>
        <w:pStyle w:val="Heading1"/>
      </w:pPr>
      <w:bookmarkStart w:id="84" w:name="_Toc222978613"/>
      <w:bookmarkStart w:id="85" w:name="_Toc444866625"/>
      <w:bookmarkStart w:id="86" w:name="_Toc447981121"/>
      <w:r>
        <w:lastRenderedPageBreak/>
        <w:t>Appendices</w:t>
      </w:r>
      <w:bookmarkEnd w:id="83"/>
      <w:bookmarkEnd w:id="84"/>
      <w:bookmarkEnd w:id="85"/>
      <w:bookmarkEnd w:id="86"/>
    </w:p>
    <w:p w:rsidR="002B67EA" w:rsidRPr="004F1DC9" w:rsidRDefault="002B67EA" w:rsidP="00AE2111">
      <w:pPr>
        <w:pStyle w:val="AppendixSection"/>
      </w:pPr>
      <w:bookmarkStart w:id="87" w:name="_Toc222978614"/>
      <w:bookmarkStart w:id="88" w:name="_Toc444866626"/>
      <w:bookmarkStart w:id="89" w:name="_Toc447981122"/>
      <w:r w:rsidRPr="004F1DC9">
        <w:t>Thi</w:t>
      </w:r>
      <w:r w:rsidR="00031FBA" w:rsidRPr="004F1DC9">
        <w:t>rd</w:t>
      </w:r>
      <w:r w:rsidR="00F56705" w:rsidRPr="004F1DC9">
        <w:t>-</w:t>
      </w:r>
      <w:r w:rsidRPr="004F1DC9">
        <w:t>Party Code</w:t>
      </w:r>
      <w:r w:rsidR="0042405C" w:rsidRPr="004F1DC9">
        <w:t xml:space="preserve"> and Libraries</w:t>
      </w:r>
      <w:bookmarkEnd w:id="87"/>
      <w:bookmarkEnd w:id="88"/>
      <w:bookmarkEnd w:id="89"/>
    </w:p>
    <w:p w:rsidR="00932C40" w:rsidRPr="00BD5757" w:rsidRDefault="002B67EA" w:rsidP="00D61D84">
      <w:pPr>
        <w:jc w:val="both"/>
        <w:rPr>
          <w:color w:val="FF0000"/>
        </w:rPr>
      </w:pPr>
      <w:r w:rsidRPr="00BD5757">
        <w:rPr>
          <w:color w:val="FF0000"/>
        </w:rPr>
        <w:t xml:space="preserve">If you have made use of any third party code or software libraries, i.e. any code that you have not designed and written yourself, then you must include this appendix.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As has been said in lectures, it is acceptable and likely that you will make use of third-party code and software libraries. The key requirement is that we understand what </w:t>
      </w:r>
      <w:r w:rsidR="008F675E" w:rsidRPr="00BD5757">
        <w:rPr>
          <w:color w:val="FF0000"/>
        </w:rPr>
        <w:t>your original work is</w:t>
      </w:r>
      <w:r w:rsidRPr="00BD5757">
        <w:rPr>
          <w:color w:val="FF0000"/>
        </w:rPr>
        <w:t xml:space="preserve"> and what work is based on that of other people.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Therefore, you need to clearly state what you have used and where the original material can be found. Also, if you have made any changes to the original versions, you must explain what you have changed. </w:t>
      </w:r>
    </w:p>
    <w:p w:rsidR="009A54F2" w:rsidRPr="00BD5757" w:rsidRDefault="009A54F2" w:rsidP="00D61D84">
      <w:pPr>
        <w:jc w:val="both"/>
        <w:rPr>
          <w:color w:val="FF0000"/>
        </w:rPr>
      </w:pPr>
    </w:p>
    <w:p w:rsidR="002E3E4F" w:rsidRPr="00BD5757" w:rsidRDefault="009A54F2" w:rsidP="00D61D84">
      <w:pPr>
        <w:jc w:val="both"/>
        <w:rPr>
          <w:color w:val="FF0000"/>
        </w:rPr>
      </w:pPr>
      <w:r w:rsidRPr="00BD5757">
        <w:rPr>
          <w:color w:val="FF0000"/>
        </w:rPr>
        <w:t xml:space="preserve">As an example, you might include a definition such as: </w:t>
      </w:r>
    </w:p>
    <w:p w:rsidR="009A54F2" w:rsidRPr="00BD5757" w:rsidRDefault="009A54F2" w:rsidP="00D61D84">
      <w:pPr>
        <w:jc w:val="both"/>
        <w:rPr>
          <w:color w:val="FF0000"/>
        </w:rPr>
      </w:pPr>
    </w:p>
    <w:p w:rsidR="009A54F2" w:rsidRPr="00BD5757" w:rsidRDefault="009A54F2" w:rsidP="00D61D84">
      <w:pPr>
        <w:jc w:val="both"/>
        <w:rPr>
          <w:color w:val="FF0000"/>
        </w:rPr>
      </w:pPr>
      <w:r w:rsidRPr="00BD5757">
        <w:rPr>
          <w:b/>
          <w:color w:val="FF0000"/>
        </w:rPr>
        <w:t>Apache POI library</w:t>
      </w:r>
      <w:r w:rsidRPr="00BD5757">
        <w:rPr>
          <w:color w:val="FF0000"/>
        </w:rPr>
        <w:t xml:space="preserve"> – The p</w:t>
      </w:r>
      <w:r w:rsidR="00BE40EA" w:rsidRPr="00BD5757">
        <w:rPr>
          <w:color w:val="FF0000"/>
        </w:rPr>
        <w:t xml:space="preserve">roject has been used to read and write </w:t>
      </w:r>
      <w:r w:rsidR="00876154" w:rsidRPr="00BD5757">
        <w:rPr>
          <w:color w:val="FF0000"/>
        </w:rPr>
        <w:t>Mi</w:t>
      </w:r>
      <w:r w:rsidR="005A4A1D" w:rsidRPr="00BD5757">
        <w:rPr>
          <w:color w:val="FF0000"/>
        </w:rPr>
        <w:t>crosoft</w:t>
      </w:r>
      <w:r w:rsidR="00876154" w:rsidRPr="00BD5757">
        <w:rPr>
          <w:color w:val="FF0000"/>
        </w:rPr>
        <w:t xml:space="preserve"> Excel files (</w:t>
      </w:r>
      <w:r w:rsidR="00BE40EA" w:rsidRPr="00BD5757">
        <w:rPr>
          <w:color w:val="FF0000"/>
        </w:rPr>
        <w:t>XLS</w:t>
      </w:r>
      <w:r w:rsidR="00876154" w:rsidRPr="00BD5757">
        <w:rPr>
          <w:color w:val="FF0000"/>
        </w:rPr>
        <w:t xml:space="preserve">) </w:t>
      </w:r>
      <w:r w:rsidR="00BE40EA" w:rsidRPr="00BD5757">
        <w:rPr>
          <w:color w:val="FF0000"/>
        </w:rPr>
        <w:t xml:space="preserve">as part of the interaction with the client’s existing system for processing data. Version 3.10-FINAL was used. The library is open source and it is available </w:t>
      </w:r>
      <w:r w:rsidR="00876154" w:rsidRPr="00BD5757">
        <w:rPr>
          <w:color w:val="FF0000"/>
        </w:rPr>
        <w:t xml:space="preserve">from the Apache Software Foundation </w:t>
      </w:r>
      <w:r w:rsidR="00876154" w:rsidRPr="00BD5757">
        <w:rPr>
          <w:color w:val="FF0000"/>
        </w:rPr>
        <w:fldChar w:fldCharType="begin"/>
      </w:r>
      <w:r w:rsidR="00876154" w:rsidRPr="00BD5757">
        <w:rPr>
          <w:color w:val="FF0000"/>
        </w:rPr>
        <w:instrText xml:space="preserve"> REF _Ref258235107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[5]</w:t>
      </w:r>
      <w:r w:rsidR="00876154" w:rsidRPr="00BD5757">
        <w:rPr>
          <w:color w:val="FF0000"/>
        </w:rPr>
        <w:fldChar w:fldCharType="end"/>
      </w:r>
      <w:r w:rsidR="00BE40EA" w:rsidRPr="00BD5757">
        <w:rPr>
          <w:color w:val="FF0000"/>
        </w:rPr>
        <w:t>. The library is released using t</w:t>
      </w:r>
      <w:r w:rsidR="00876154" w:rsidRPr="00BD5757">
        <w:rPr>
          <w:color w:val="FF0000"/>
        </w:rPr>
        <w:t xml:space="preserve">he Apache License </w:t>
      </w:r>
      <w:r w:rsidR="00876154" w:rsidRPr="00BD5757">
        <w:rPr>
          <w:color w:val="FF0000"/>
        </w:rPr>
        <w:fldChar w:fldCharType="begin"/>
      </w:r>
      <w:r w:rsidR="00876154" w:rsidRPr="00BD5757">
        <w:rPr>
          <w:color w:val="FF0000"/>
        </w:rPr>
        <w:instrText xml:space="preserve"> REF _Ref258235124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[6]</w:t>
      </w:r>
      <w:r w:rsidR="00876154" w:rsidRPr="00BD5757">
        <w:rPr>
          <w:color w:val="FF0000"/>
        </w:rPr>
        <w:fldChar w:fldCharType="end"/>
      </w:r>
      <w:r w:rsidR="00876154" w:rsidRPr="00BD5757">
        <w:rPr>
          <w:color w:val="FF0000"/>
        </w:rPr>
        <w:t>.</w:t>
      </w:r>
      <w:r w:rsidR="00982587" w:rsidRPr="00BD5757">
        <w:rPr>
          <w:color w:val="FF0000"/>
        </w:rPr>
        <w:t xml:space="preserve"> This library was used without modification. </w:t>
      </w:r>
    </w:p>
    <w:p w:rsidR="009A54F2" w:rsidRDefault="009A54F2" w:rsidP="009A54F2"/>
    <w:p w:rsidR="009A54F2" w:rsidRDefault="009A54F2" w:rsidP="009A54F2"/>
    <w:p w:rsidR="00875F45" w:rsidRDefault="00875F45" w:rsidP="004C12FA">
      <w:pPr>
        <w:rPr>
          <w:rFonts w:asciiTheme="majorHAnsi" w:eastAsiaTheme="majorEastAsia" w:hAnsiTheme="majorHAnsi" w:cstheme="majorBidi"/>
          <w:sz w:val="26"/>
          <w:szCs w:val="26"/>
        </w:rPr>
      </w:pPr>
      <w:r>
        <w:br w:type="page"/>
      </w:r>
    </w:p>
    <w:p w:rsidR="00D61D84" w:rsidRDefault="00D61D84" w:rsidP="00AE2111">
      <w:pPr>
        <w:pStyle w:val="AppendixSection"/>
      </w:pPr>
      <w:bookmarkStart w:id="90" w:name="_Toc444866627"/>
      <w:bookmarkStart w:id="91" w:name="_Toc447981123"/>
      <w:bookmarkStart w:id="92" w:name="_Toc222978615"/>
      <w:r w:rsidRPr="00D61D84">
        <w:lastRenderedPageBreak/>
        <w:t>Ethics Submission</w:t>
      </w:r>
      <w:bookmarkEnd w:id="90"/>
      <w:bookmarkEnd w:id="91"/>
    </w:p>
    <w:p w:rsidR="00544AD4" w:rsidRDefault="00544AD4" w:rsidP="00544AD4">
      <w:pPr>
        <w:rPr>
          <w:b/>
        </w:rPr>
      </w:pPr>
      <w:r>
        <w:rPr>
          <w:b/>
        </w:rPr>
        <w:t>Ethics Application Number: 4121</w:t>
      </w:r>
    </w:p>
    <w:p w:rsidR="00544AD4" w:rsidRDefault="00544AD4" w:rsidP="00544AD4">
      <w:pPr>
        <w:rPr>
          <w:b/>
        </w:rPr>
      </w:pPr>
    </w:p>
    <w:p w:rsidR="00544AD4" w:rsidRDefault="00544AD4" w:rsidP="00544AD4">
      <w:r>
        <w:t>AU Status</w:t>
      </w:r>
    </w:p>
    <w:p w:rsidR="00544AD4" w:rsidRDefault="00544AD4" w:rsidP="00544AD4"/>
    <w:p w:rsidR="00544AD4" w:rsidRDefault="00544AD4" w:rsidP="00544AD4">
      <w:r>
        <w:t>Undergraduate or PG Taught</w:t>
      </w:r>
    </w:p>
    <w:p w:rsidR="00544AD4" w:rsidRDefault="00544AD4" w:rsidP="00544AD4"/>
    <w:p w:rsidR="00544AD4" w:rsidRDefault="00544AD4" w:rsidP="00544AD4">
      <w:r>
        <w:t>Your aber.ac.uk email address mal60@aber.ac.uk</w:t>
      </w:r>
    </w:p>
    <w:p w:rsidR="00544AD4" w:rsidRDefault="00544AD4" w:rsidP="00544AD4"/>
    <w:p w:rsidR="00544AD4" w:rsidRDefault="00544AD4" w:rsidP="00544AD4">
      <w:r>
        <w:t>Full Name</w:t>
      </w:r>
    </w:p>
    <w:p w:rsidR="00544AD4" w:rsidRDefault="00544AD4" w:rsidP="00544AD4"/>
    <w:p w:rsidR="00544AD4" w:rsidRDefault="00544AD4" w:rsidP="00544AD4">
      <w:r>
        <w:t>Mark Lewis</w:t>
      </w:r>
    </w:p>
    <w:p w:rsidR="00544AD4" w:rsidRDefault="00544AD4" w:rsidP="00544AD4"/>
    <w:p w:rsidR="00544AD4" w:rsidRDefault="00544AD4" w:rsidP="00544AD4">
      <w:r>
        <w:t>Please enter the name of the person responsible for reviewing your assessment. Reyer Zwiggelaar</w:t>
      </w:r>
    </w:p>
    <w:p w:rsidR="00544AD4" w:rsidRDefault="00544AD4" w:rsidP="00544AD4"/>
    <w:p w:rsidR="00544AD4" w:rsidRDefault="00544AD4" w:rsidP="00544AD4">
      <w:r>
        <w:t>Please enter the aber.ac.uk email address of the person responsible for reviewing your application rrz@aber.ac.uk</w:t>
      </w:r>
    </w:p>
    <w:p w:rsidR="00544AD4" w:rsidRDefault="00544AD4" w:rsidP="00544AD4"/>
    <w:p w:rsidR="00544AD4" w:rsidRDefault="00544AD4" w:rsidP="00544AD4">
      <w:r>
        <w:t>Supervisor or Institute Director of Research Department cs</w:t>
      </w:r>
    </w:p>
    <w:p w:rsidR="00544AD4" w:rsidRDefault="00544AD4" w:rsidP="00544AD4"/>
    <w:p w:rsidR="00544AD4" w:rsidRDefault="00544AD4" w:rsidP="00544AD4">
      <w:r>
        <w:t>Module code (Only enter if you have been asked to do so)</w:t>
      </w:r>
    </w:p>
    <w:p w:rsidR="00544AD4" w:rsidRDefault="00544AD4" w:rsidP="00544AD4"/>
    <w:p w:rsidR="00544AD4" w:rsidRDefault="00544AD4" w:rsidP="00544AD4">
      <w:r>
        <w:t>CS39440</w:t>
      </w:r>
    </w:p>
    <w:p w:rsidR="00544AD4" w:rsidRDefault="00544AD4" w:rsidP="00544AD4"/>
    <w:p w:rsidR="00544AD4" w:rsidRDefault="00544AD4" w:rsidP="00544AD4">
      <w:r>
        <w:t>Proposed Study Title</w:t>
      </w:r>
    </w:p>
    <w:p w:rsidR="00544AD4" w:rsidRDefault="00544AD4" w:rsidP="00544AD4"/>
    <w:p w:rsidR="00544AD4" w:rsidRDefault="00544AD4" w:rsidP="00544AD4">
      <w:r>
        <w:t>MMP Mobile Application for the University- Android app for prospective students, made for the university's marketing department</w:t>
      </w:r>
    </w:p>
    <w:p w:rsidR="00544AD4" w:rsidRDefault="00544AD4" w:rsidP="00544AD4"/>
    <w:p w:rsidR="00544AD4" w:rsidRDefault="00544AD4" w:rsidP="00544AD4">
      <w:r>
        <w:t>Proposed Start Date 30/1/16</w:t>
      </w:r>
    </w:p>
    <w:p w:rsidR="00544AD4" w:rsidRDefault="00544AD4" w:rsidP="00544AD4"/>
    <w:p w:rsidR="00544AD4" w:rsidRDefault="00544AD4" w:rsidP="00544AD4">
      <w:r>
        <w:t>Proposed Completion Date 4/5/16</w:t>
      </w:r>
    </w:p>
    <w:p w:rsidR="00544AD4" w:rsidRDefault="00544AD4" w:rsidP="00544AD4"/>
    <w:p w:rsidR="00544AD4" w:rsidRDefault="00544AD4" w:rsidP="00544AD4">
      <w:r>
        <w:t>Are you conducting a quantitative or qualitative research project? Mixed Methods</w:t>
      </w:r>
    </w:p>
    <w:p w:rsidR="00544AD4" w:rsidRDefault="00544AD4" w:rsidP="00544AD4"/>
    <w:p w:rsidR="00544AD4" w:rsidRDefault="00544AD4" w:rsidP="00544AD4">
      <w:r>
        <w:t>Does your research require external ethical approval under the Health Research Authority?</w:t>
      </w:r>
    </w:p>
    <w:p w:rsidR="00544AD4" w:rsidRDefault="00544AD4" w:rsidP="00544AD4"/>
    <w:p w:rsidR="00544AD4" w:rsidRDefault="00544AD4" w:rsidP="00544AD4">
      <w:r>
        <w:t>No</w:t>
      </w:r>
    </w:p>
    <w:p w:rsidR="00544AD4" w:rsidRDefault="00544AD4" w:rsidP="00544AD4"/>
    <w:p w:rsidR="00544AD4" w:rsidRDefault="00544AD4" w:rsidP="00544AD4">
      <w:r>
        <w:t>Does your research involve animals?</w:t>
      </w:r>
    </w:p>
    <w:p w:rsidR="00544AD4" w:rsidRDefault="00544AD4" w:rsidP="00544AD4"/>
    <w:p w:rsidR="00544AD4" w:rsidRDefault="00544AD4" w:rsidP="00544AD4">
      <w:r>
        <w:t>No</w:t>
      </w:r>
    </w:p>
    <w:p w:rsidR="00544AD4" w:rsidRDefault="00544AD4" w:rsidP="00544AD4"/>
    <w:p w:rsidR="00544AD4" w:rsidRDefault="00544AD4" w:rsidP="00544AD4">
      <w:r>
        <w:t>Are you completing this form for your own research? Yes</w:t>
      </w:r>
    </w:p>
    <w:p w:rsidR="00544AD4" w:rsidRDefault="00544AD4" w:rsidP="00544AD4"/>
    <w:p w:rsidR="00544AD4" w:rsidRDefault="00544AD4" w:rsidP="00544AD4">
      <w:r>
        <w:t>Does your research involve human participants?</w:t>
      </w:r>
    </w:p>
    <w:p w:rsidR="00544AD4" w:rsidRDefault="00544AD4" w:rsidP="00544AD4"/>
    <w:p w:rsidR="00544AD4" w:rsidRDefault="00544AD4" w:rsidP="00544AD4">
      <w:r>
        <w:t>No</w:t>
      </w:r>
    </w:p>
    <w:p w:rsidR="00544AD4" w:rsidRDefault="00544AD4" w:rsidP="00544AD4"/>
    <w:p w:rsidR="00544AD4" w:rsidRDefault="00544AD4" w:rsidP="00544AD4">
      <w:r>
        <w:t>Institute</w:t>
      </w:r>
    </w:p>
    <w:p w:rsidR="00544AD4" w:rsidRDefault="00544AD4" w:rsidP="00544AD4"/>
    <w:p w:rsidR="00544AD4" w:rsidRDefault="00544AD4" w:rsidP="00544AD4">
      <w:r>
        <w:t>IMPACS</w:t>
      </w:r>
    </w:p>
    <w:p w:rsidR="00544AD4" w:rsidRDefault="00544AD4" w:rsidP="00544AD4"/>
    <w:p w:rsidR="00544AD4" w:rsidRDefault="00544AD4" w:rsidP="00544AD4">
      <w:r>
        <w:t>Please provide a brief summary of your project (150 word max)</w:t>
      </w:r>
    </w:p>
    <w:p w:rsidR="00544AD4" w:rsidRDefault="00544AD4" w:rsidP="00544AD4"/>
    <w:p w:rsidR="00544AD4" w:rsidRDefault="00544AD4" w:rsidP="00544AD4">
      <w:r>
        <w:t>Creating an android app for the university's marketing department. The app is aimed at prospective students and informs them on life and study at Aberystwyth University</w:t>
      </w:r>
    </w:p>
    <w:p w:rsidR="00544AD4" w:rsidRDefault="00544AD4" w:rsidP="00544AD4"/>
    <w:p w:rsidR="00544AD4" w:rsidRDefault="00544AD4" w:rsidP="00544AD4">
      <w:r>
        <w:t>Where appropriate, do you have consent for the publication, reproduction or use of any unpublished material?</w:t>
      </w:r>
    </w:p>
    <w:p w:rsidR="00544AD4" w:rsidRDefault="00544AD4" w:rsidP="00544AD4"/>
    <w:p w:rsidR="00544AD4" w:rsidRDefault="00544AD4" w:rsidP="00544AD4">
      <w:r>
        <w:t>Not applicable</w:t>
      </w:r>
    </w:p>
    <w:p w:rsidR="00544AD4" w:rsidRDefault="00544AD4" w:rsidP="00544AD4"/>
    <w:p w:rsidR="00544AD4" w:rsidRDefault="00544AD4" w:rsidP="00544AD4">
      <w:r>
        <w:t>Will appropriate measures be put in place for the secure and confidential storage of data?</w:t>
      </w:r>
    </w:p>
    <w:p w:rsidR="00544AD4" w:rsidRDefault="00544AD4" w:rsidP="00544AD4"/>
    <w:p w:rsidR="00544AD4" w:rsidRDefault="00544AD4" w:rsidP="00544AD4">
      <w:r>
        <w:t>Yes</w:t>
      </w:r>
    </w:p>
    <w:p w:rsidR="00544AD4" w:rsidRDefault="00544AD4" w:rsidP="00544AD4"/>
    <w:p w:rsidR="00544AD4" w:rsidRDefault="00544AD4" w:rsidP="00544AD4">
      <w:r>
        <w:t>Does the research pose more than minimal and predictable risk to the researcher?</w:t>
      </w:r>
    </w:p>
    <w:p w:rsidR="00544AD4" w:rsidRDefault="00544AD4" w:rsidP="00544AD4"/>
    <w:p w:rsidR="00544AD4" w:rsidRDefault="00544AD4" w:rsidP="00544AD4">
      <w:r>
        <w:t>Not applicable</w:t>
      </w:r>
    </w:p>
    <w:p w:rsidR="00544AD4" w:rsidRDefault="00544AD4" w:rsidP="00544AD4"/>
    <w:p w:rsidR="00544AD4" w:rsidRDefault="00544AD4" w:rsidP="00544AD4">
      <w:r>
        <w:t>Will you be travelling, as a foreign national, in to any areas that the UK Foreign and Commonwealth Office advise against travel to?</w:t>
      </w:r>
    </w:p>
    <w:p w:rsidR="00544AD4" w:rsidRDefault="00544AD4" w:rsidP="00544AD4"/>
    <w:p w:rsidR="00544AD4" w:rsidRDefault="00544AD4" w:rsidP="00544AD4">
      <w:r>
        <w:t>No</w:t>
      </w:r>
    </w:p>
    <w:p w:rsidR="00544AD4" w:rsidRDefault="00544AD4" w:rsidP="00544AD4"/>
    <w:p w:rsidR="00544AD4" w:rsidRDefault="00544AD4" w:rsidP="00544AD4">
      <w:r>
        <w:t>Please include any further relevant information for this section here:</w:t>
      </w:r>
    </w:p>
    <w:p w:rsidR="00544AD4" w:rsidRDefault="00544AD4" w:rsidP="00544AD4"/>
    <w:p w:rsidR="00544AD4" w:rsidRDefault="00544AD4" w:rsidP="00544AD4">
      <w:r>
        <w:t>If you are to be working alone with vulnerable people or children, you may need a DBS (CRB) check. Tick to confirm that you will ensure you comply with this requirement should you identify that you require one.</w:t>
      </w:r>
    </w:p>
    <w:p w:rsidR="00544AD4" w:rsidRDefault="00544AD4" w:rsidP="00544AD4"/>
    <w:p w:rsidR="00544AD4" w:rsidRDefault="00544AD4" w:rsidP="00544AD4">
      <w:r>
        <w:t>Yes</w:t>
      </w:r>
    </w:p>
    <w:p w:rsidR="00544AD4" w:rsidRDefault="00544AD4" w:rsidP="00544AD4"/>
    <w:p w:rsidR="00544AD4" w:rsidRDefault="00544AD4" w:rsidP="00544AD4">
      <w:r>
        <w:t>Declaration: Please tick to confirm that you have completed this form to the best of your knowledge and that you will inform your department should the proposal significantly change. Yes</w:t>
      </w:r>
    </w:p>
    <w:p w:rsidR="00544AD4" w:rsidRDefault="00544AD4" w:rsidP="00544AD4"/>
    <w:p w:rsidR="00544AD4" w:rsidRPr="00544AD4" w:rsidRDefault="00544AD4" w:rsidP="00544AD4">
      <w:r>
        <w:t>Please include any further relevant information for this section here:</w:t>
      </w:r>
    </w:p>
    <w:p w:rsidR="005C21EE" w:rsidRDefault="005C21EE" w:rsidP="00AE2111">
      <w:pPr>
        <w:pStyle w:val="AppendixSection"/>
        <w:numPr>
          <w:ilvl w:val="0"/>
          <w:numId w:val="0"/>
        </w:numPr>
        <w:ind w:left="426"/>
      </w:pPr>
    </w:p>
    <w:p w:rsidR="00544AD4" w:rsidRDefault="00544AD4"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93" w:name="_Toc444866628"/>
      <w:bookmarkStart w:id="94" w:name="_Toc447981124"/>
      <w:r>
        <w:lastRenderedPageBreak/>
        <w:t>Code Samples</w:t>
      </w:r>
      <w:bookmarkEnd w:id="92"/>
      <w:bookmarkEnd w:id="93"/>
      <w:bookmarkEnd w:id="94"/>
    </w:p>
    <w:p w:rsidR="005C21EE" w:rsidRPr="005C21EE" w:rsidRDefault="005C21EE" w:rsidP="005C21EE">
      <w:pPr>
        <w:rPr>
          <w:b/>
        </w:rPr>
      </w:pPr>
      <w:r w:rsidRPr="005C21EE">
        <w:rPr>
          <w:b/>
        </w:rPr>
        <w:t>Read string from file</w:t>
      </w:r>
    </w:p>
    <w:p w:rsidR="005C21EE" w:rsidRDefault="005C21EE" w:rsidP="005C21EE">
      <w:r>
        <w:t>private String readFromFile()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try {</w:t>
      </w:r>
    </w:p>
    <w:p w:rsidR="005C21EE" w:rsidRDefault="005C21EE" w:rsidP="005C21EE">
      <w:r>
        <w:t xml:space="preserve">            InputStream inputStream = openFileInput("filename");</w:t>
      </w:r>
    </w:p>
    <w:p w:rsidR="005C21EE" w:rsidRDefault="005C21EE" w:rsidP="005C21EE"/>
    <w:p w:rsidR="005C21EE" w:rsidRDefault="005C21EE" w:rsidP="005C21EE">
      <w:r>
        <w:t xml:space="preserve">            if (inputStream != null) {</w:t>
      </w:r>
    </w:p>
    <w:p w:rsidR="005C21EE" w:rsidRDefault="005C21EE" w:rsidP="005C21EE">
      <w:r>
        <w:t xml:space="preserve">                InputStreamReader inputStreamReader = new InputStreamReader(inputStream);</w:t>
      </w:r>
    </w:p>
    <w:p w:rsidR="005C21EE" w:rsidRDefault="005C21EE" w:rsidP="005C21EE">
      <w:r>
        <w:t xml:space="preserve">                BufferedReader bufferedReader = new BufferedReader(inputStreamReader);</w:t>
      </w:r>
    </w:p>
    <w:p w:rsidR="005C21EE" w:rsidRDefault="005C21EE" w:rsidP="005C21EE">
      <w:r>
        <w:t xml:space="preserve">                String receiveString = "";</w:t>
      </w:r>
    </w:p>
    <w:p w:rsidR="005C21EE" w:rsidRDefault="005C21EE" w:rsidP="005C21EE">
      <w:r>
        <w:t xml:space="preserve">                StringBuilder stringBuilder = new StringBuilder();</w:t>
      </w:r>
    </w:p>
    <w:p w:rsidR="005C21EE" w:rsidRDefault="005C21EE" w:rsidP="005C21EE"/>
    <w:p w:rsidR="005C21EE" w:rsidRDefault="005C21EE" w:rsidP="005C21EE">
      <w:r>
        <w:t xml:space="preserve">                while ((receiveString = bufferedReader.readLine()) != null) {</w:t>
      </w:r>
    </w:p>
    <w:p w:rsidR="005C21EE" w:rsidRDefault="005C21EE" w:rsidP="005C21EE">
      <w:r>
        <w:t xml:space="preserve">                    stringBuilder.append(receiveString);</w:t>
      </w:r>
    </w:p>
    <w:p w:rsidR="005C21EE" w:rsidRDefault="005C21EE" w:rsidP="005C21EE">
      <w:r>
        <w:t xml:space="preserve">                }</w:t>
      </w:r>
    </w:p>
    <w:p w:rsidR="005C21EE" w:rsidRDefault="005C21EE" w:rsidP="005C21EE"/>
    <w:p w:rsidR="005C21EE" w:rsidRDefault="005C21EE" w:rsidP="005C21EE">
      <w:r>
        <w:t xml:space="preserve">                inputStream.close();</w:t>
      </w:r>
    </w:p>
    <w:p w:rsidR="005C21EE" w:rsidRDefault="005C21EE" w:rsidP="005C21EE">
      <w:r>
        <w:t xml:space="preserve">                ret = stringBuilder.toString();</w:t>
      </w:r>
    </w:p>
    <w:p w:rsidR="005C21EE" w:rsidRDefault="005C21EE" w:rsidP="005C21EE">
      <w:r>
        <w:t xml:space="preserve">            }</w:t>
      </w:r>
    </w:p>
    <w:p w:rsidR="005C21EE" w:rsidRDefault="005C21EE" w:rsidP="005C21EE">
      <w:r>
        <w:t xml:space="preserve">        } catch (FileNotFoundException e) {</w:t>
      </w:r>
    </w:p>
    <w:p w:rsidR="005C21EE" w:rsidRDefault="005C21EE" w:rsidP="005C21EE">
      <w:r>
        <w:t xml:space="preserve">            Log.e("login activity", "File not found: " + e.toString());</w:t>
      </w:r>
    </w:p>
    <w:p w:rsidR="005C21EE" w:rsidRDefault="005C21EE" w:rsidP="005C21EE">
      <w:r>
        <w:t xml:space="preserve">        } catch (IOException e) {</w:t>
      </w:r>
    </w:p>
    <w:p w:rsidR="005C21EE" w:rsidRDefault="005C21EE" w:rsidP="005C21EE">
      <w:r>
        <w:t xml:space="preserve">            Log.e("login activity", "Can not read file: " + e.toString());</w:t>
      </w:r>
    </w:p>
    <w:p w:rsidR="005C21EE" w:rsidRDefault="005C21EE" w:rsidP="005C21EE">
      <w:r>
        <w:t xml:space="preserve">        }</w:t>
      </w:r>
    </w:p>
    <w:p w:rsidR="005C21EE" w:rsidRDefault="005C21EE" w:rsidP="005C21EE"/>
    <w:p w:rsidR="005C21EE" w:rsidRDefault="005C21EE" w:rsidP="005C21EE">
      <w:r>
        <w:t xml:space="preserve">        return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r>
        <w:t>private void writeToFile(String result, String title) throws FileNotFoundException {</w:t>
      </w:r>
    </w:p>
    <w:p w:rsidR="005C21EE" w:rsidRDefault="005C21EE" w:rsidP="005C21EE">
      <w:r>
        <w:t xml:space="preserve">            File file = new File(title + ".html");</w:t>
      </w:r>
    </w:p>
    <w:p w:rsidR="005C21EE" w:rsidRDefault="005C21EE" w:rsidP="005C21EE"/>
    <w:p w:rsidR="005C21EE" w:rsidRDefault="005C21EE" w:rsidP="005C21EE">
      <w:r>
        <w:t xml:space="preserve">            FileOutputStream fos = openFileOutput(String.valueOf(file), MODE_PRIVATE);</w:t>
      </w:r>
    </w:p>
    <w:p w:rsidR="005C21EE" w:rsidRDefault="005C21EE" w:rsidP="005C21EE">
      <w:r>
        <w:t xml:space="preserve">            PrintWriter pw = new PrintWriter(new BufferedWriter(</w:t>
      </w:r>
    </w:p>
    <w:p w:rsidR="005C21EE" w:rsidRDefault="005C21EE" w:rsidP="005C21EE">
      <w:r>
        <w:t xml:space="preserve">                    new OutputStreamWriter(fos)));</w:t>
      </w:r>
    </w:p>
    <w:p w:rsidR="005C21EE" w:rsidRDefault="005C21EE" w:rsidP="005C21EE">
      <w:r>
        <w:t xml:space="preserve">            pw.print(result);</w:t>
      </w:r>
    </w:p>
    <w:p w:rsidR="005C21EE" w:rsidRDefault="005C21EE" w:rsidP="005C21EE">
      <w:r>
        <w:t xml:space="preserve">            pw.close();</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p>
    <w:p w:rsidR="002D145B" w:rsidRDefault="002D145B" w:rsidP="002D145B">
      <w:r>
        <w:t>public void checkStatus() {</w:t>
      </w:r>
    </w:p>
    <w:p w:rsidR="002D145B" w:rsidRDefault="002D145B" w:rsidP="002D145B">
      <w:r>
        <w:t xml:space="preserve">        ConnectivityManager connec = (ConnectivityManager) getSystemService(Context.CONNECTIVITY_SERVICE);</w:t>
      </w:r>
    </w:p>
    <w:p w:rsidR="002D145B" w:rsidRDefault="002D145B" w:rsidP="002D145B">
      <w:r>
        <w:t xml:space="preserve">        if (this.hasDataDownloaded() == false &amp;&amp; connec != null &amp;&amp; (</w:t>
      </w:r>
    </w:p>
    <w:p w:rsidR="002D145B" w:rsidRDefault="002D145B" w:rsidP="002D145B">
      <w:r>
        <w:t xml:space="preserve">                (connec.getNetworkInfo(ConnectivityManager.TYPE_WIFI).getState() == NetworkInfo.State.DISCONNECTED) ||</w:t>
      </w:r>
    </w:p>
    <w:p w:rsidR="002D145B" w:rsidRDefault="002D145B" w:rsidP="002D145B">
      <w:r>
        <w:t xml:space="preserve">                        (connec.getNetworkInfo(ConnectivityManager.TYPE_MOBILE).getState() == NetworkInfo.State.DISCONNECTED))) {</w:t>
      </w:r>
    </w:p>
    <w:p w:rsidR="002D145B" w:rsidRDefault="002D145B" w:rsidP="002D145B">
      <w:r>
        <w:t xml:space="preserve">            //no data on device, no internet connection</w:t>
      </w:r>
    </w:p>
    <w:p w:rsidR="002D145B" w:rsidRDefault="002D145B" w:rsidP="002D145B">
      <w:r>
        <w:t xml:space="preserve">            textView.setText("No internet connection, unable to download content. Please enable a connection and restart the app.");</w:t>
      </w:r>
    </w:p>
    <w:p w:rsidR="002D145B" w:rsidRDefault="002D145B" w:rsidP="002D145B"/>
    <w:p w:rsidR="002D145B" w:rsidRDefault="002D145B" w:rsidP="002D145B">
      <w:r>
        <w:t xml:space="preserve">            if (this.hasDataDownloaded() == false &amp;&amp; connec != null &amp;&amp; (</w:t>
      </w:r>
    </w:p>
    <w:p w:rsidR="002D145B" w:rsidRDefault="002D145B" w:rsidP="002D145B">
      <w:r>
        <w:t xml:space="preserve">                    (connec.getNetworkInfo(ConnectivityManager.TYPE_WIFI).getState() == NetworkInfo.State.CONNECTED) ||</w:t>
      </w:r>
    </w:p>
    <w:p w:rsidR="002D145B" w:rsidRDefault="002D145B" w:rsidP="002D145B">
      <w:r>
        <w:t xml:space="preserve">                            (connec.getNetworkInfo(ConnectivityManager.TYPE_MOBILE).getState() == NetworkInfo.State.CONNECTED))) {</w:t>
      </w:r>
    </w:p>
    <w:p w:rsidR="002D145B" w:rsidRDefault="002D145B" w:rsidP="002D145B">
      <w:r>
        <w:t xml:space="preserve">                //no data on device, device online</w:t>
      </w:r>
    </w:p>
    <w:p w:rsidR="002D145B" w:rsidRDefault="002D145B" w:rsidP="002D145B">
      <w:r>
        <w:t xml:space="preserve">                textView.setText("Downloading data...");</w:t>
      </w:r>
    </w:p>
    <w:p w:rsidR="002D145B" w:rsidRDefault="002D145B" w:rsidP="002D145B"/>
    <w:p w:rsidR="002D145B" w:rsidRDefault="002D145B" w:rsidP="002D145B">
      <w:r>
        <w:t xml:space="preserve">                new JsoupAsyncTask().execute();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(this.hasDataDownloaded() == true) {</w:t>
      </w:r>
    </w:p>
    <w:p w:rsidR="002D145B" w:rsidRDefault="002D145B" w:rsidP="002D145B">
      <w:r>
        <w:t xml:space="preserve">            //device has data</w:t>
      </w:r>
    </w:p>
    <w:p w:rsidR="002D145B" w:rsidRDefault="002D145B" w:rsidP="002D145B">
      <w:r>
        <w:t xml:space="preserve">            textView.setText("Loading..");</w:t>
      </w:r>
    </w:p>
    <w:p w:rsidR="002D145B" w:rsidRDefault="002D145B" w:rsidP="002D145B"/>
    <w:p w:rsidR="002D145B" w:rsidRDefault="002D145B" w:rsidP="002D145B">
      <w:r>
        <w:t xml:space="preserve">            Intent intent = new Intent(this, MainMenu.class);</w:t>
      </w:r>
    </w:p>
    <w:p w:rsidR="002D145B" w:rsidRDefault="002D145B" w:rsidP="002D145B">
      <w:r>
        <w:t xml:space="preserve">            startActivity(intent);</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w:t>
      </w:r>
      <w:r w:rsidR="00932C40">
        <w:br w:type="page"/>
      </w:r>
    </w:p>
    <w:p w:rsidR="007763AE" w:rsidRDefault="007763AE" w:rsidP="00AE2111">
      <w:pPr>
        <w:pStyle w:val="AppendixSection"/>
      </w:pPr>
      <w:bookmarkStart w:id="95" w:name="_Toc447981125"/>
      <w:r w:rsidRPr="007763AE">
        <w:lastRenderedPageBreak/>
        <w:t>Similar Apps used by other institutions</w:t>
      </w:r>
      <w:bookmarkEnd w:id="95"/>
    </w:p>
    <w:p w:rsidR="007763AE" w:rsidRDefault="007763AE" w:rsidP="00AE2111">
      <w:pPr>
        <w:pStyle w:val="AppendixSection"/>
        <w:numPr>
          <w:ilvl w:val="0"/>
          <w:numId w:val="0"/>
        </w:numPr>
        <w:ind w:left="426"/>
      </w:pPr>
    </w:p>
    <w:p w:rsidR="007763AE" w:rsidRPr="007763AE" w:rsidRDefault="007763AE" w:rsidP="007763AE">
      <w:pPr>
        <w:rPr>
          <w:b/>
        </w:rPr>
      </w:pPr>
      <w:r w:rsidRPr="007763AE">
        <w:rPr>
          <w:b/>
        </w:rPr>
        <w:t>Teeside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r w:rsidRPr="007763AE">
        <w:rPr>
          <w:b/>
        </w:rPr>
        <w:t>Keele University</w:t>
      </w:r>
    </w:p>
    <w:p w:rsidR="007763AE" w:rsidRDefault="007763AE" w:rsidP="007763AE">
      <w:pPr>
        <w:pStyle w:val="ListParagraph"/>
        <w:numPr>
          <w:ilvl w:val="0"/>
          <w:numId w:val="35"/>
        </w:numPr>
      </w:pPr>
      <w:r>
        <w:t>What Keele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4D45DD" w:rsidRDefault="004D45DD" w:rsidP="004C12FA">
      <w:bookmarkStart w:id="96" w:name="_Toc192777719"/>
    </w:p>
    <w:p w:rsidR="007763AE" w:rsidRDefault="007763AE" w:rsidP="004C12FA"/>
    <w:p w:rsidR="007763AE" w:rsidRDefault="007763AE" w:rsidP="004C12FA"/>
    <w:p w:rsidR="007763AE" w:rsidRDefault="007763AE" w:rsidP="004C12FA"/>
    <w:p w:rsidR="007763AE" w:rsidRDefault="007763AE" w:rsidP="004C12FA"/>
    <w:p w:rsidR="00711DBE" w:rsidRDefault="00711DBE" w:rsidP="00D61D84">
      <w:pPr>
        <w:pStyle w:val="Heading1"/>
        <w:numPr>
          <w:ilvl w:val="0"/>
          <w:numId w:val="0"/>
        </w:numPr>
      </w:pPr>
      <w:bookmarkStart w:id="97" w:name="_Toc222978616"/>
      <w:bookmarkStart w:id="98" w:name="_Toc444866629"/>
      <w:bookmarkStart w:id="99" w:name="_Toc447981126"/>
      <w:r>
        <w:lastRenderedPageBreak/>
        <w:t>Annotated Bibliography</w:t>
      </w:r>
      <w:bookmarkEnd w:id="96"/>
      <w:bookmarkEnd w:id="97"/>
      <w:bookmarkEnd w:id="98"/>
      <w:bookmarkEnd w:id="99"/>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100" w:name="_Ref180721199"/>
      <w:r w:rsidRPr="00B40716">
        <w:rPr>
          <w:lang w:val="en-US"/>
        </w:rPr>
        <w:t xml:space="preserve">Sylvia Duckworth. A picture of a kitten at Hellifield Peel. </w:t>
      </w:r>
      <w:hyperlink r:id="rId25" w:history="1">
        <w:r w:rsidRPr="00B40716">
          <w:rPr>
            <w:rStyle w:val="Hyperlink"/>
            <w:lang w:val="en-US"/>
          </w:rPr>
          <w:t>http://www.geograph.org.uk/photo/640959</w:t>
        </w:r>
      </w:hyperlink>
      <w:r w:rsidRPr="00B40716">
        <w:rPr>
          <w:lang w:val="en-US"/>
        </w:rPr>
        <w:t>, 2007. Copyright Sylvia Duckworth and licensed for reuse under a Creative Commons Attribution-Share Alike 2.0 Generic Licence.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Mark Neal, Jan Feyereisl, Rosario Rascun</w:t>
      </w:r>
      <w:r w:rsidRPr="00A82D60">
        <w:t>à</w:t>
      </w:r>
      <w:r>
        <w:t>,</w:t>
      </w:r>
      <w:r w:rsidRPr="00BD079A">
        <w:rPr>
          <w:lang w:val="en-US"/>
        </w:rPr>
        <w:t xml:space="preserve"> and Xiaolei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100"/>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101"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101"/>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102" w:name="_Ref180722753"/>
      <w:r w:rsidRPr="00B40716">
        <w:rPr>
          <w:lang w:val="en-US"/>
        </w:rPr>
        <w:t xml:space="preserve">Various. Fail blog. </w:t>
      </w:r>
      <w:hyperlink r:id="rId26" w:history="1">
        <w:r w:rsidRPr="000517A1">
          <w:rPr>
            <w:rStyle w:val="Hyperlink"/>
            <w:lang w:val="en-US"/>
          </w:rPr>
          <w:t>http://www.failblog.org/</w:t>
        </w:r>
      </w:hyperlink>
      <w:r w:rsidRPr="00B40716">
        <w:rPr>
          <w:lang w:val="en-US"/>
        </w:rPr>
        <w:t>, August 2011. Accessed August 2011.</w:t>
      </w:r>
      <w:bookmarkEnd w:id="102"/>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103"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27"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103"/>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104" w:name="_Ref258235124"/>
      <w:r>
        <w:rPr>
          <w:lang w:val="en-US"/>
        </w:rPr>
        <w:t>Apache Software Foundation (2004) “Apache License</w:t>
      </w:r>
      <w:r w:rsidR="00A77D80">
        <w:rPr>
          <w:lang w:val="en-US"/>
        </w:rPr>
        <w:t>,</w:t>
      </w:r>
      <w:r>
        <w:rPr>
          <w:lang w:val="en-US"/>
        </w:rPr>
        <w:t xml:space="preserve"> Version 2.0” (Online) Available at: </w:t>
      </w:r>
      <w:hyperlink r:id="rId28" w:history="1">
        <w:r w:rsidR="00A77D80" w:rsidRPr="00005889">
          <w:rPr>
            <w:rStyle w:val="Hyperlink"/>
            <w:lang w:val="en-US"/>
          </w:rPr>
          <w:t>http://www.apache.org/licenses/LICENSE-2.0</w:t>
        </w:r>
      </w:hyperlink>
      <w:r w:rsidR="00A77D80">
        <w:rPr>
          <w:lang w:val="en-US"/>
        </w:rPr>
        <w:t xml:space="preserve"> Accessed: 14th March 2014.</w:t>
      </w:r>
      <w:bookmarkEnd w:id="104"/>
      <w:r w:rsidR="00A77D80">
        <w:rPr>
          <w:lang w:val="en-US"/>
        </w:rPr>
        <w:t xml:space="preserve"> </w:t>
      </w:r>
      <w:r w:rsidR="009A54F2">
        <w:rPr>
          <w:lang w:val="en-US"/>
        </w:rPr>
        <w:br/>
      </w:r>
    </w:p>
    <w:sectPr w:rsidR="00B40716" w:rsidSect="00D61D84">
      <w:headerReference w:type="default" r:id="rId29"/>
      <w:footerReference w:type="default" r:id="rId3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18F" w:rsidRDefault="0094718F" w:rsidP="004C12FA">
      <w:r>
        <w:separator/>
      </w:r>
    </w:p>
  </w:endnote>
  <w:endnote w:type="continuationSeparator" w:id="0">
    <w:p w:rsidR="0094718F" w:rsidRDefault="0094718F"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E5" w:rsidRDefault="00C834E5" w:rsidP="004C12FA">
    <w:pPr>
      <w:pStyle w:val="Footer"/>
      <w:jc w:val="center"/>
    </w:pPr>
    <w:r>
      <w:t xml:space="preserve">Page </w:t>
    </w:r>
    <w:r>
      <w:fldChar w:fldCharType="begin"/>
    </w:r>
    <w:r>
      <w:instrText xml:space="preserve"> PAGE  \* MERGEFORMAT </w:instrText>
    </w:r>
    <w:r>
      <w:fldChar w:fldCharType="separate"/>
    </w:r>
    <w:r w:rsidR="001C27E2">
      <w:rPr>
        <w:noProof/>
      </w:rPr>
      <w:t>31</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1C27E2">
      <w:rPr>
        <w:noProof/>
        <w:lang w:val="en-US"/>
      </w:rPr>
      <w:t>37</w:t>
    </w:r>
    <w:r>
      <w:rPr>
        <w:lang w:val="en-US"/>
      </w:rPr>
      <w:fldChar w:fldCharType="end"/>
    </w:r>
  </w:p>
  <w:p w:rsidR="00C834E5" w:rsidRDefault="00C834E5" w:rsidP="004C1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18F" w:rsidRDefault="0094718F" w:rsidP="004C12FA">
      <w:r>
        <w:separator/>
      </w:r>
    </w:p>
  </w:footnote>
  <w:footnote w:type="continuationSeparator" w:id="0">
    <w:p w:rsidR="0094718F" w:rsidRDefault="0094718F"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E5" w:rsidRPr="001F35A4" w:rsidRDefault="00C834E5" w:rsidP="004C12FA">
    <w:pPr>
      <w:pStyle w:val="Header"/>
    </w:pPr>
    <w:r>
      <w:t>Mobile App for the University</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B5A2AD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2"/>
  </w:num>
  <w:num w:numId="5">
    <w:abstractNumId w:val="0"/>
  </w:num>
  <w:num w:numId="6">
    <w:abstractNumId w:val="10"/>
  </w:num>
  <w:num w:numId="7">
    <w:abstractNumId w:val="16"/>
  </w:num>
  <w:num w:numId="8">
    <w:abstractNumId w:val="5"/>
  </w:num>
  <w:num w:numId="9">
    <w:abstractNumId w:val="30"/>
  </w:num>
  <w:num w:numId="10">
    <w:abstractNumId w:val="32"/>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8"/>
  </w:num>
  <w:num w:numId="20">
    <w:abstractNumId w:val="21"/>
  </w:num>
  <w:num w:numId="21">
    <w:abstractNumId w:val="25"/>
  </w:num>
  <w:num w:numId="22">
    <w:abstractNumId w:val="29"/>
  </w:num>
  <w:num w:numId="23">
    <w:abstractNumId w:val="22"/>
  </w:num>
  <w:num w:numId="24">
    <w:abstractNumId w:val="7"/>
  </w:num>
  <w:num w:numId="25">
    <w:abstractNumId w:val="33"/>
  </w:num>
  <w:num w:numId="26">
    <w:abstractNumId w:val="13"/>
  </w:num>
  <w:num w:numId="27">
    <w:abstractNumId w:val="3"/>
  </w:num>
  <w:num w:numId="28">
    <w:abstractNumId w:val="24"/>
  </w:num>
  <w:num w:numId="29">
    <w:abstractNumId w:val="8"/>
  </w:num>
  <w:num w:numId="30">
    <w:abstractNumId w:val="18"/>
  </w:num>
  <w:num w:numId="31">
    <w:abstractNumId w:val="26"/>
  </w:num>
  <w:num w:numId="32">
    <w:abstractNumId w:val="23"/>
  </w:num>
  <w:num w:numId="33">
    <w:abstractNumId w:val="15"/>
  </w:num>
  <w:num w:numId="34">
    <w:abstractNumId w:val="4"/>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B31"/>
    <w:rsid w:val="00071D9D"/>
    <w:rsid w:val="00075682"/>
    <w:rsid w:val="000762F4"/>
    <w:rsid w:val="000848D7"/>
    <w:rsid w:val="000901A7"/>
    <w:rsid w:val="00090BD7"/>
    <w:rsid w:val="00092310"/>
    <w:rsid w:val="0009699F"/>
    <w:rsid w:val="000A5946"/>
    <w:rsid w:val="000B264C"/>
    <w:rsid w:val="000B7680"/>
    <w:rsid w:val="000C08EA"/>
    <w:rsid w:val="000C1F67"/>
    <w:rsid w:val="000C3A91"/>
    <w:rsid w:val="000D02C0"/>
    <w:rsid w:val="000D4308"/>
    <w:rsid w:val="000D592E"/>
    <w:rsid w:val="000E0DD3"/>
    <w:rsid w:val="000E4419"/>
    <w:rsid w:val="000E5039"/>
    <w:rsid w:val="00102D97"/>
    <w:rsid w:val="00103933"/>
    <w:rsid w:val="00107B2E"/>
    <w:rsid w:val="00107E91"/>
    <w:rsid w:val="001146B3"/>
    <w:rsid w:val="00114920"/>
    <w:rsid w:val="00121050"/>
    <w:rsid w:val="001300C9"/>
    <w:rsid w:val="00133CBA"/>
    <w:rsid w:val="00135FBE"/>
    <w:rsid w:val="00142F0C"/>
    <w:rsid w:val="00150357"/>
    <w:rsid w:val="00152CE7"/>
    <w:rsid w:val="0015383B"/>
    <w:rsid w:val="00160B63"/>
    <w:rsid w:val="0017243A"/>
    <w:rsid w:val="001726F8"/>
    <w:rsid w:val="001826A4"/>
    <w:rsid w:val="00184ABA"/>
    <w:rsid w:val="00185143"/>
    <w:rsid w:val="0018587C"/>
    <w:rsid w:val="00195F6D"/>
    <w:rsid w:val="001A6404"/>
    <w:rsid w:val="001B2546"/>
    <w:rsid w:val="001B459E"/>
    <w:rsid w:val="001B7D9C"/>
    <w:rsid w:val="001C27E2"/>
    <w:rsid w:val="001D0E3C"/>
    <w:rsid w:val="001D52F6"/>
    <w:rsid w:val="001E5E69"/>
    <w:rsid w:val="001F10E7"/>
    <w:rsid w:val="001F35A4"/>
    <w:rsid w:val="00202284"/>
    <w:rsid w:val="00207C8F"/>
    <w:rsid w:val="002128FB"/>
    <w:rsid w:val="00213143"/>
    <w:rsid w:val="0021623E"/>
    <w:rsid w:val="00216B30"/>
    <w:rsid w:val="00223843"/>
    <w:rsid w:val="002269D9"/>
    <w:rsid w:val="00226CF0"/>
    <w:rsid w:val="00230ED0"/>
    <w:rsid w:val="0023438D"/>
    <w:rsid w:val="00243302"/>
    <w:rsid w:val="00247A06"/>
    <w:rsid w:val="00247F93"/>
    <w:rsid w:val="0025129C"/>
    <w:rsid w:val="00254E9E"/>
    <w:rsid w:val="0026440C"/>
    <w:rsid w:val="002722B7"/>
    <w:rsid w:val="00275346"/>
    <w:rsid w:val="00286F1C"/>
    <w:rsid w:val="0029583E"/>
    <w:rsid w:val="002A21D9"/>
    <w:rsid w:val="002B0070"/>
    <w:rsid w:val="002B0169"/>
    <w:rsid w:val="002B67EA"/>
    <w:rsid w:val="002C0343"/>
    <w:rsid w:val="002C041F"/>
    <w:rsid w:val="002C5A06"/>
    <w:rsid w:val="002C5C50"/>
    <w:rsid w:val="002C7774"/>
    <w:rsid w:val="002D145B"/>
    <w:rsid w:val="002D4ECD"/>
    <w:rsid w:val="002D5FFE"/>
    <w:rsid w:val="002D617C"/>
    <w:rsid w:val="002D649D"/>
    <w:rsid w:val="002E1532"/>
    <w:rsid w:val="002E3E4F"/>
    <w:rsid w:val="002F090E"/>
    <w:rsid w:val="002F0CE4"/>
    <w:rsid w:val="002F1535"/>
    <w:rsid w:val="002F1A62"/>
    <w:rsid w:val="00300C93"/>
    <w:rsid w:val="003061E5"/>
    <w:rsid w:val="00313250"/>
    <w:rsid w:val="00314177"/>
    <w:rsid w:val="00315862"/>
    <w:rsid w:val="003268BD"/>
    <w:rsid w:val="00327FFB"/>
    <w:rsid w:val="00344A2D"/>
    <w:rsid w:val="00345CD6"/>
    <w:rsid w:val="00347FB9"/>
    <w:rsid w:val="00352398"/>
    <w:rsid w:val="00352A0E"/>
    <w:rsid w:val="00352B81"/>
    <w:rsid w:val="00352D17"/>
    <w:rsid w:val="00354734"/>
    <w:rsid w:val="00361736"/>
    <w:rsid w:val="00363D99"/>
    <w:rsid w:val="00372AC2"/>
    <w:rsid w:val="00374B2D"/>
    <w:rsid w:val="00375EEC"/>
    <w:rsid w:val="003856E7"/>
    <w:rsid w:val="00393A3F"/>
    <w:rsid w:val="003959CD"/>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59A8"/>
    <w:rsid w:val="003D628B"/>
    <w:rsid w:val="003E3889"/>
    <w:rsid w:val="003E39F0"/>
    <w:rsid w:val="003F4A71"/>
    <w:rsid w:val="004070A8"/>
    <w:rsid w:val="0041164B"/>
    <w:rsid w:val="0041467D"/>
    <w:rsid w:val="00422FD8"/>
    <w:rsid w:val="0042405C"/>
    <w:rsid w:val="00426831"/>
    <w:rsid w:val="00431556"/>
    <w:rsid w:val="00437F9C"/>
    <w:rsid w:val="004448D7"/>
    <w:rsid w:val="004528F1"/>
    <w:rsid w:val="004549D6"/>
    <w:rsid w:val="004603BB"/>
    <w:rsid w:val="00462CC0"/>
    <w:rsid w:val="00463554"/>
    <w:rsid w:val="00465C7F"/>
    <w:rsid w:val="00466F9F"/>
    <w:rsid w:val="004705A5"/>
    <w:rsid w:val="00472389"/>
    <w:rsid w:val="00475686"/>
    <w:rsid w:val="004766D1"/>
    <w:rsid w:val="004777C3"/>
    <w:rsid w:val="00484718"/>
    <w:rsid w:val="004948BF"/>
    <w:rsid w:val="00495198"/>
    <w:rsid w:val="00497152"/>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4AD4"/>
    <w:rsid w:val="0054542A"/>
    <w:rsid w:val="00552956"/>
    <w:rsid w:val="00554741"/>
    <w:rsid w:val="00561722"/>
    <w:rsid w:val="0056497B"/>
    <w:rsid w:val="005714BB"/>
    <w:rsid w:val="0057363F"/>
    <w:rsid w:val="00576DDE"/>
    <w:rsid w:val="00585F9C"/>
    <w:rsid w:val="00586D33"/>
    <w:rsid w:val="00593D25"/>
    <w:rsid w:val="005958F6"/>
    <w:rsid w:val="00597B21"/>
    <w:rsid w:val="005A0731"/>
    <w:rsid w:val="005A3FD8"/>
    <w:rsid w:val="005A4045"/>
    <w:rsid w:val="005A4A1D"/>
    <w:rsid w:val="005A7B87"/>
    <w:rsid w:val="005B0074"/>
    <w:rsid w:val="005C21EE"/>
    <w:rsid w:val="005C749C"/>
    <w:rsid w:val="005D27CE"/>
    <w:rsid w:val="005D6710"/>
    <w:rsid w:val="005D7AE3"/>
    <w:rsid w:val="00606A2D"/>
    <w:rsid w:val="00607871"/>
    <w:rsid w:val="00607BF8"/>
    <w:rsid w:val="00611CD6"/>
    <w:rsid w:val="0061247C"/>
    <w:rsid w:val="00613A58"/>
    <w:rsid w:val="00614D7E"/>
    <w:rsid w:val="00623DA7"/>
    <w:rsid w:val="00630CA3"/>
    <w:rsid w:val="0063251E"/>
    <w:rsid w:val="006426CA"/>
    <w:rsid w:val="00652401"/>
    <w:rsid w:val="00654726"/>
    <w:rsid w:val="00654EF2"/>
    <w:rsid w:val="0065684B"/>
    <w:rsid w:val="00656F9D"/>
    <w:rsid w:val="006619B5"/>
    <w:rsid w:val="00662516"/>
    <w:rsid w:val="00665241"/>
    <w:rsid w:val="00667520"/>
    <w:rsid w:val="006814C6"/>
    <w:rsid w:val="006833BB"/>
    <w:rsid w:val="00685DFF"/>
    <w:rsid w:val="00692327"/>
    <w:rsid w:val="00694611"/>
    <w:rsid w:val="00694DC5"/>
    <w:rsid w:val="006A28E0"/>
    <w:rsid w:val="006A3C04"/>
    <w:rsid w:val="006B23A9"/>
    <w:rsid w:val="006C174B"/>
    <w:rsid w:val="006C3D5A"/>
    <w:rsid w:val="006C503D"/>
    <w:rsid w:val="006C7832"/>
    <w:rsid w:val="006D331E"/>
    <w:rsid w:val="006E463A"/>
    <w:rsid w:val="006F382A"/>
    <w:rsid w:val="00710E2C"/>
    <w:rsid w:val="00711DBE"/>
    <w:rsid w:val="0073780A"/>
    <w:rsid w:val="00740C6B"/>
    <w:rsid w:val="007530E0"/>
    <w:rsid w:val="0075584F"/>
    <w:rsid w:val="00757057"/>
    <w:rsid w:val="0075760F"/>
    <w:rsid w:val="00762BFA"/>
    <w:rsid w:val="00770660"/>
    <w:rsid w:val="00772CE9"/>
    <w:rsid w:val="00775D9C"/>
    <w:rsid w:val="007763AE"/>
    <w:rsid w:val="00776F9C"/>
    <w:rsid w:val="00791AE7"/>
    <w:rsid w:val="00792F45"/>
    <w:rsid w:val="0079395B"/>
    <w:rsid w:val="00794FB8"/>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E6224"/>
    <w:rsid w:val="007F0515"/>
    <w:rsid w:val="007F0C83"/>
    <w:rsid w:val="007F172B"/>
    <w:rsid w:val="007F42B8"/>
    <w:rsid w:val="007F6440"/>
    <w:rsid w:val="007F6CEB"/>
    <w:rsid w:val="008038BD"/>
    <w:rsid w:val="00806CFF"/>
    <w:rsid w:val="00806E3F"/>
    <w:rsid w:val="0081067F"/>
    <w:rsid w:val="008128A6"/>
    <w:rsid w:val="00815B0B"/>
    <w:rsid w:val="008279E6"/>
    <w:rsid w:val="00840BCC"/>
    <w:rsid w:val="00841028"/>
    <w:rsid w:val="008417DA"/>
    <w:rsid w:val="00861C03"/>
    <w:rsid w:val="0087402A"/>
    <w:rsid w:val="00875F45"/>
    <w:rsid w:val="00876154"/>
    <w:rsid w:val="008868F2"/>
    <w:rsid w:val="00890DF4"/>
    <w:rsid w:val="0089101B"/>
    <w:rsid w:val="00892DF8"/>
    <w:rsid w:val="00894E5D"/>
    <w:rsid w:val="008A08A1"/>
    <w:rsid w:val="008A0BEA"/>
    <w:rsid w:val="008B0EF7"/>
    <w:rsid w:val="008B3E95"/>
    <w:rsid w:val="008B49FD"/>
    <w:rsid w:val="008C7E48"/>
    <w:rsid w:val="008D31A5"/>
    <w:rsid w:val="008D62AC"/>
    <w:rsid w:val="008E0DC3"/>
    <w:rsid w:val="008E2FA4"/>
    <w:rsid w:val="008E4179"/>
    <w:rsid w:val="008F340C"/>
    <w:rsid w:val="008F347E"/>
    <w:rsid w:val="008F675E"/>
    <w:rsid w:val="00910BB4"/>
    <w:rsid w:val="0091306F"/>
    <w:rsid w:val="00913F38"/>
    <w:rsid w:val="009161DD"/>
    <w:rsid w:val="00920C6F"/>
    <w:rsid w:val="009304D8"/>
    <w:rsid w:val="00932C40"/>
    <w:rsid w:val="009334A2"/>
    <w:rsid w:val="00937FDD"/>
    <w:rsid w:val="00942C1A"/>
    <w:rsid w:val="009435A8"/>
    <w:rsid w:val="0094718F"/>
    <w:rsid w:val="0097080E"/>
    <w:rsid w:val="00971A1D"/>
    <w:rsid w:val="009758A8"/>
    <w:rsid w:val="00977B7F"/>
    <w:rsid w:val="00982587"/>
    <w:rsid w:val="00997BC7"/>
    <w:rsid w:val="009A1955"/>
    <w:rsid w:val="009A54F2"/>
    <w:rsid w:val="009B2747"/>
    <w:rsid w:val="009B4222"/>
    <w:rsid w:val="009B5118"/>
    <w:rsid w:val="009B703E"/>
    <w:rsid w:val="009B764F"/>
    <w:rsid w:val="009C22ED"/>
    <w:rsid w:val="009C52EA"/>
    <w:rsid w:val="009C578A"/>
    <w:rsid w:val="009D12E5"/>
    <w:rsid w:val="009D4328"/>
    <w:rsid w:val="009E5B65"/>
    <w:rsid w:val="009F3EC9"/>
    <w:rsid w:val="009F457B"/>
    <w:rsid w:val="009F512C"/>
    <w:rsid w:val="009F5819"/>
    <w:rsid w:val="009F7E14"/>
    <w:rsid w:val="009F7E2B"/>
    <w:rsid w:val="00A0231B"/>
    <w:rsid w:val="00A03864"/>
    <w:rsid w:val="00A05C75"/>
    <w:rsid w:val="00A05FDD"/>
    <w:rsid w:val="00A10C24"/>
    <w:rsid w:val="00A110AA"/>
    <w:rsid w:val="00A11B8A"/>
    <w:rsid w:val="00A1493B"/>
    <w:rsid w:val="00A1565B"/>
    <w:rsid w:val="00A1746A"/>
    <w:rsid w:val="00A23739"/>
    <w:rsid w:val="00A23B51"/>
    <w:rsid w:val="00A24017"/>
    <w:rsid w:val="00A27DA3"/>
    <w:rsid w:val="00A304C2"/>
    <w:rsid w:val="00A309F1"/>
    <w:rsid w:val="00A3289C"/>
    <w:rsid w:val="00A32B5A"/>
    <w:rsid w:val="00A413ED"/>
    <w:rsid w:val="00A43AFF"/>
    <w:rsid w:val="00A612DA"/>
    <w:rsid w:val="00A65BA2"/>
    <w:rsid w:val="00A661DD"/>
    <w:rsid w:val="00A75767"/>
    <w:rsid w:val="00A77D80"/>
    <w:rsid w:val="00A82A06"/>
    <w:rsid w:val="00A82D60"/>
    <w:rsid w:val="00A96158"/>
    <w:rsid w:val="00AB1193"/>
    <w:rsid w:val="00AB5450"/>
    <w:rsid w:val="00AC340A"/>
    <w:rsid w:val="00AD0BDD"/>
    <w:rsid w:val="00AD6438"/>
    <w:rsid w:val="00AE2111"/>
    <w:rsid w:val="00AE36E4"/>
    <w:rsid w:val="00AE4F85"/>
    <w:rsid w:val="00AE59D0"/>
    <w:rsid w:val="00AF1FBE"/>
    <w:rsid w:val="00AF3F39"/>
    <w:rsid w:val="00AF61DC"/>
    <w:rsid w:val="00AF6AF9"/>
    <w:rsid w:val="00B017FE"/>
    <w:rsid w:val="00B02CC6"/>
    <w:rsid w:val="00B11256"/>
    <w:rsid w:val="00B1213E"/>
    <w:rsid w:val="00B230AA"/>
    <w:rsid w:val="00B23FB1"/>
    <w:rsid w:val="00B249E1"/>
    <w:rsid w:val="00B40716"/>
    <w:rsid w:val="00B44DF9"/>
    <w:rsid w:val="00B45EFA"/>
    <w:rsid w:val="00B53CC2"/>
    <w:rsid w:val="00B54028"/>
    <w:rsid w:val="00B63F1F"/>
    <w:rsid w:val="00B7513C"/>
    <w:rsid w:val="00B75F9E"/>
    <w:rsid w:val="00B81CD8"/>
    <w:rsid w:val="00B915D8"/>
    <w:rsid w:val="00B916C0"/>
    <w:rsid w:val="00B91BF2"/>
    <w:rsid w:val="00B95712"/>
    <w:rsid w:val="00BA25E3"/>
    <w:rsid w:val="00BA41B8"/>
    <w:rsid w:val="00BB06EC"/>
    <w:rsid w:val="00BD079A"/>
    <w:rsid w:val="00BD09B3"/>
    <w:rsid w:val="00BD3239"/>
    <w:rsid w:val="00BD5757"/>
    <w:rsid w:val="00BE40EA"/>
    <w:rsid w:val="00BE51BE"/>
    <w:rsid w:val="00BF6210"/>
    <w:rsid w:val="00BF75E8"/>
    <w:rsid w:val="00BF7DBF"/>
    <w:rsid w:val="00C10F56"/>
    <w:rsid w:val="00C16942"/>
    <w:rsid w:val="00C35A89"/>
    <w:rsid w:val="00C44F05"/>
    <w:rsid w:val="00C462D8"/>
    <w:rsid w:val="00C4659E"/>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9FD"/>
    <w:rsid w:val="00CF51B8"/>
    <w:rsid w:val="00D00A89"/>
    <w:rsid w:val="00D00CD1"/>
    <w:rsid w:val="00D1694A"/>
    <w:rsid w:val="00D222EF"/>
    <w:rsid w:val="00D249AC"/>
    <w:rsid w:val="00D26A14"/>
    <w:rsid w:val="00D36A81"/>
    <w:rsid w:val="00D42CC6"/>
    <w:rsid w:val="00D61D84"/>
    <w:rsid w:val="00D62B68"/>
    <w:rsid w:val="00D65FF2"/>
    <w:rsid w:val="00D82207"/>
    <w:rsid w:val="00D858C1"/>
    <w:rsid w:val="00D869CF"/>
    <w:rsid w:val="00D90CA4"/>
    <w:rsid w:val="00DA189B"/>
    <w:rsid w:val="00DA1F13"/>
    <w:rsid w:val="00DA26BF"/>
    <w:rsid w:val="00DB3BC0"/>
    <w:rsid w:val="00DB78FA"/>
    <w:rsid w:val="00DC378F"/>
    <w:rsid w:val="00DC488D"/>
    <w:rsid w:val="00DC6CBB"/>
    <w:rsid w:val="00DD6F66"/>
    <w:rsid w:val="00DE2951"/>
    <w:rsid w:val="00DE2F59"/>
    <w:rsid w:val="00DE62DB"/>
    <w:rsid w:val="00DF1E46"/>
    <w:rsid w:val="00DF5237"/>
    <w:rsid w:val="00DF6CF3"/>
    <w:rsid w:val="00E010F6"/>
    <w:rsid w:val="00E013F6"/>
    <w:rsid w:val="00E04271"/>
    <w:rsid w:val="00E0475F"/>
    <w:rsid w:val="00E13AF4"/>
    <w:rsid w:val="00E13FE7"/>
    <w:rsid w:val="00E145E7"/>
    <w:rsid w:val="00E20067"/>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860F0"/>
    <w:rsid w:val="00E9609E"/>
    <w:rsid w:val="00EA009F"/>
    <w:rsid w:val="00EA2A56"/>
    <w:rsid w:val="00EA6C4B"/>
    <w:rsid w:val="00EB0B81"/>
    <w:rsid w:val="00EC1958"/>
    <w:rsid w:val="00ED1CB7"/>
    <w:rsid w:val="00ED51A4"/>
    <w:rsid w:val="00EE6C5C"/>
    <w:rsid w:val="00EF607D"/>
    <w:rsid w:val="00F018EA"/>
    <w:rsid w:val="00F03FCA"/>
    <w:rsid w:val="00F103D4"/>
    <w:rsid w:val="00F10B61"/>
    <w:rsid w:val="00F11C60"/>
    <w:rsid w:val="00F12E8D"/>
    <w:rsid w:val="00F1396B"/>
    <w:rsid w:val="00F178F3"/>
    <w:rsid w:val="00F24D96"/>
    <w:rsid w:val="00F25499"/>
    <w:rsid w:val="00F27A53"/>
    <w:rsid w:val="00F3023F"/>
    <w:rsid w:val="00F34F05"/>
    <w:rsid w:val="00F36592"/>
    <w:rsid w:val="00F56705"/>
    <w:rsid w:val="00F611FA"/>
    <w:rsid w:val="00F64B14"/>
    <w:rsid w:val="00F67645"/>
    <w:rsid w:val="00F80671"/>
    <w:rsid w:val="00F8385F"/>
    <w:rsid w:val="00F91BF3"/>
    <w:rsid w:val="00F936F8"/>
    <w:rsid w:val="00F94FC3"/>
    <w:rsid w:val="00FA2E77"/>
    <w:rsid w:val="00FA3D54"/>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5:docId w15:val="{6B65F2DC-C0DB-42CF-90FB-8F3DBB453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l60@aber.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eograph.org.uk/photo/6409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apache.org/licenses/LICENSE-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oi.apache.org"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Sta13</b:Tag>
    <b:SourceType>InternetSite</b:SourceType>
    <b:Guid>{5FCCA842-D9C1-40DC-B732-FCA7BAB6B29C}</b:Guid>
    <b:Author>
      <b:Author>
        <b:Corporate>Stack Overflow</b:Corporate>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
    <b:Tag>Sta10</b:Tag>
    <b:SourceType>InternetSite</b:SourceType>
    <b:Guid>{E9D867B4-72FB-499A-82DC-78BCD57D3347}</b:Guid>
    <b:Author>
      <b:Author>
        <b:Corporate>Stack Overflow</b:Corporate>
      </b:Author>
    </b:Author>
    <b:Title>How can i check whether an android device is connected to the web?</b:Title>
    <b:Year>2010</b:Year>
    <b:Month>May</b:Month>
    <b:YearAccessed>2016</b:YearAccessed>
    <b:MonthAccessed>Febuary </b:MonthAccessed>
    <b:URL>http://stackoverflow.com/questions/2789612/how-can-i-check-whether-an-android-device-is-connected-to-the-web</b:URL>
    <b:RefOrder>16</b:RefOrder>
  </b:Source>
</b:Sources>
</file>

<file path=customXml/itemProps1.xml><?xml version="1.0" encoding="utf-8"?>
<ds:datastoreItem xmlns:ds="http://schemas.openxmlformats.org/officeDocument/2006/customXml" ds:itemID="{28787D1F-B5C3-4B08-9CB6-034931CD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2857</TotalTime>
  <Pages>37</Pages>
  <Words>12780</Words>
  <Characters>72848</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Lewis</dc:creator>
  <cp:keywords/>
  <dc:description/>
  <cp:lastModifiedBy>Mark Lewis</cp:lastModifiedBy>
  <cp:revision>266</cp:revision>
  <cp:lastPrinted>2014-04-04T11:58:00Z</cp:lastPrinted>
  <dcterms:created xsi:type="dcterms:W3CDTF">2016-03-14T12:18:00Z</dcterms:created>
  <dcterms:modified xsi:type="dcterms:W3CDTF">2016-04-11T17:27:00Z</dcterms:modified>
</cp:coreProperties>
</file>